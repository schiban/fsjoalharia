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735AD" w14:textId="77777777" w:rsidR="00495F20" w:rsidRDefault="0000491A" w:rsidP="00061C2A">
      <w:pPr>
        <w:spacing w:after="480" w:line="240" w:lineRule="auto"/>
        <w:jc w:val="center"/>
      </w:pPr>
      <w:r>
        <w:rPr>
          <w:noProof/>
          <w:lang w:eastAsia="pt-PT"/>
        </w:rPr>
        <w:drawing>
          <wp:inline distT="0" distB="0" distL="0" distR="0" wp14:anchorId="58EEEA4F" wp14:editId="609FB010">
            <wp:extent cx="2700000" cy="134682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são Horizont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2A4E" w14:textId="0E3140DF" w:rsidR="00061C2A" w:rsidRPr="00853135" w:rsidRDefault="000F1180" w:rsidP="00061C2A">
      <w:pPr>
        <w:spacing w:after="360" w:line="240" w:lineRule="auto"/>
        <w:jc w:val="center"/>
        <w:rPr>
          <w:rFonts w:cs="Arial"/>
          <w:smallCaps/>
          <w:noProof/>
          <w:sz w:val="28"/>
        </w:rPr>
      </w:pPr>
      <w:r>
        <w:rPr>
          <w:rFonts w:cs="Arial"/>
          <w:smallCaps/>
          <w:noProof/>
          <w:sz w:val="28"/>
        </w:rPr>
        <w:t>Licenciatura Engenharia Informática</w:t>
      </w:r>
    </w:p>
    <w:p w14:paraId="2F1AC0DD" w14:textId="706F5D99" w:rsidR="00061C2A" w:rsidRPr="00B22172" w:rsidRDefault="000F1180" w:rsidP="00061C2A">
      <w:pPr>
        <w:spacing w:before="3480" w:line="240" w:lineRule="auto"/>
        <w:jc w:val="center"/>
        <w:rPr>
          <w:rFonts w:cs="Arial"/>
          <w:b/>
          <w:smallCaps/>
          <w:color w:val="333333"/>
          <w:sz w:val="28"/>
          <w:szCs w:val="28"/>
        </w:rPr>
      </w:pPr>
      <w:r>
        <w:rPr>
          <w:rFonts w:cs="Arial"/>
          <w:b/>
          <w:smallCaps/>
          <w:color w:val="333333"/>
          <w:sz w:val="32"/>
          <w:szCs w:val="28"/>
        </w:rPr>
        <w:t xml:space="preserve">Relatório Website </w:t>
      </w:r>
      <w:proofErr w:type="spellStart"/>
      <w:r>
        <w:rPr>
          <w:rFonts w:cs="Arial"/>
          <w:b/>
          <w:smallCaps/>
          <w:color w:val="333333"/>
          <w:sz w:val="32"/>
          <w:szCs w:val="28"/>
        </w:rPr>
        <w:t>FSJoalharia</w:t>
      </w:r>
      <w:proofErr w:type="spellEnd"/>
    </w:p>
    <w:p w14:paraId="1AE07971" w14:textId="64CEC351" w:rsidR="000F1180" w:rsidRPr="000F1180" w:rsidRDefault="000F1180" w:rsidP="000F1180">
      <w:pPr>
        <w:spacing w:before="720" w:line="240" w:lineRule="auto"/>
        <w:jc w:val="center"/>
        <w:rPr>
          <w:rFonts w:cs="Arial"/>
          <w:i/>
          <w:smallCaps/>
          <w:color w:val="333333"/>
        </w:rPr>
      </w:pPr>
      <w:r>
        <w:rPr>
          <w:rFonts w:cs="Arial"/>
          <w:i/>
          <w:smallCaps/>
          <w:color w:val="333333"/>
        </w:rPr>
        <w:t>Fábio Oliveira e João Bandeira</w:t>
      </w:r>
    </w:p>
    <w:p w14:paraId="45A69FB7" w14:textId="77777777" w:rsidR="00D405AC" w:rsidRPr="00D405AC" w:rsidRDefault="00D405AC" w:rsidP="00D405AC"/>
    <w:p w14:paraId="244A11DD" w14:textId="77777777" w:rsidR="00D405AC" w:rsidRPr="00D405AC" w:rsidRDefault="00D405AC" w:rsidP="00D405AC"/>
    <w:p w14:paraId="489C11B8" w14:textId="77777777" w:rsidR="00D405AC" w:rsidRPr="00D405AC" w:rsidRDefault="00D405AC" w:rsidP="00D405AC"/>
    <w:p w14:paraId="26608FCB" w14:textId="77777777" w:rsidR="00D405AC" w:rsidRPr="00D405AC" w:rsidRDefault="00D405AC" w:rsidP="00D405AC"/>
    <w:p w14:paraId="61793151" w14:textId="77777777" w:rsidR="00D405AC" w:rsidRPr="00D405AC" w:rsidRDefault="00D405AC" w:rsidP="00D405AC"/>
    <w:p w14:paraId="0165D0B6" w14:textId="77777777" w:rsidR="00D405AC" w:rsidRDefault="00D405AC" w:rsidP="00D405AC"/>
    <w:p w14:paraId="5D7822DC" w14:textId="3B9C986D" w:rsidR="00061C2A" w:rsidRPr="00D405AC" w:rsidRDefault="00061C2A" w:rsidP="00D405AC">
      <w:pPr>
        <w:tabs>
          <w:tab w:val="center" w:pos="4252"/>
        </w:tabs>
        <w:sectPr w:rsidR="00061C2A" w:rsidRPr="00D405AC" w:rsidSect="00C55BAF">
          <w:footerReference w:type="default" r:id="rId9"/>
          <w:footerReference w:type="first" r:id="rId10"/>
          <w:pgSz w:w="11906" w:h="16838"/>
          <w:pgMar w:top="1418" w:right="1701" w:bottom="1418" w:left="1701" w:header="709" w:footer="1722" w:gutter="0"/>
          <w:cols w:space="708"/>
          <w:titlePg/>
          <w:docGrid w:linePitch="360"/>
        </w:sectPr>
      </w:pPr>
    </w:p>
    <w:p w14:paraId="3F0FF229" w14:textId="77777777" w:rsidR="00EE0C8C" w:rsidRDefault="00EE0C8C">
      <w:pPr>
        <w:rPr>
          <w:rFonts w:cs="Arial"/>
        </w:rPr>
      </w:pPr>
      <w:r>
        <w:rPr>
          <w:rFonts w:cs="Arial"/>
        </w:rPr>
        <w:lastRenderedPageBreak/>
        <w:br w:type="page"/>
      </w:r>
    </w:p>
    <w:p w14:paraId="61C9E92E" w14:textId="77777777" w:rsidR="00EE0C8C" w:rsidRPr="000870C1" w:rsidRDefault="00EE0C8C" w:rsidP="00EE0C8C">
      <w:pPr>
        <w:pStyle w:val="ResumoAgradecimentos"/>
        <w:rPr>
          <w:rFonts w:cs="Arial"/>
        </w:rPr>
      </w:pPr>
      <w:bookmarkStart w:id="0" w:name="_Toc378009131"/>
      <w:bookmarkStart w:id="1" w:name="_Toc93585046"/>
      <w:r w:rsidRPr="000870C1">
        <w:rPr>
          <w:rFonts w:cs="Arial"/>
        </w:rPr>
        <w:lastRenderedPageBreak/>
        <w:t>Resumo</w:t>
      </w:r>
      <w:bookmarkEnd w:id="0"/>
      <w:bookmarkEnd w:id="1"/>
    </w:p>
    <w:p w14:paraId="78C98CFB" w14:textId="2919B2A7" w:rsidR="000F1180" w:rsidRDefault="000F1180" w:rsidP="00EE0C8C">
      <w:pPr>
        <w:rPr>
          <w:rFonts w:cs="Arial"/>
        </w:rPr>
      </w:pPr>
      <w:r>
        <w:rPr>
          <w:rFonts w:cs="Arial"/>
        </w:rPr>
        <w:t>Neste trabalho optamos por simular um website de uma Joalharia</w:t>
      </w:r>
      <w:r w:rsidR="00D2061E">
        <w:rPr>
          <w:rFonts w:cs="Arial"/>
        </w:rPr>
        <w:t>. N</w:t>
      </w:r>
      <w:r>
        <w:rPr>
          <w:rFonts w:cs="Arial"/>
        </w:rPr>
        <w:t>este site podemos encontrar uma lista de produtos assim como fazer a gestão de uma base de dados.</w:t>
      </w:r>
    </w:p>
    <w:p w14:paraId="3C0FBE9B" w14:textId="59E76DBC" w:rsidR="000F1180" w:rsidRDefault="000F1180" w:rsidP="00EE0C8C">
      <w:pPr>
        <w:rPr>
          <w:rFonts w:cs="Arial"/>
        </w:rPr>
      </w:pPr>
      <w:r>
        <w:rPr>
          <w:rFonts w:cs="Arial"/>
        </w:rPr>
        <w:t xml:space="preserve">No site o cliente encontra uma página inicial composta por um </w:t>
      </w:r>
      <w:proofErr w:type="spellStart"/>
      <w:r w:rsidRPr="005D3D07">
        <w:rPr>
          <w:rFonts w:cs="Arial"/>
          <w:i/>
          <w:iCs/>
        </w:rPr>
        <w:t>carousel</w:t>
      </w:r>
      <w:proofErr w:type="spellEnd"/>
      <w:r w:rsidR="005D3D07">
        <w:rPr>
          <w:rFonts w:cs="Arial"/>
        </w:rPr>
        <w:t xml:space="preserve"> e </w:t>
      </w:r>
      <w:proofErr w:type="spellStart"/>
      <w:r w:rsidR="005D3D07" w:rsidRPr="005D3D07">
        <w:rPr>
          <w:rFonts w:cs="Arial"/>
          <w:i/>
          <w:iCs/>
        </w:rPr>
        <w:t>card</w:t>
      </w:r>
      <w:proofErr w:type="spellEnd"/>
      <w:r w:rsidR="005D3D07" w:rsidRPr="005D3D07">
        <w:rPr>
          <w:rFonts w:cs="Arial"/>
          <w:i/>
          <w:iCs/>
        </w:rPr>
        <w:t xml:space="preserve"> tiles</w:t>
      </w:r>
      <w:r w:rsidR="005D3D07">
        <w:rPr>
          <w:rFonts w:cs="Arial"/>
        </w:rPr>
        <w:t xml:space="preserve"> de alguns dos produtos da loja, assim como uma descrição sobre nós.</w:t>
      </w:r>
    </w:p>
    <w:p w14:paraId="2BC14515" w14:textId="55A3BB53" w:rsidR="005D3D07" w:rsidRDefault="005D3D07" w:rsidP="00EE0C8C">
      <w:pPr>
        <w:rPr>
          <w:rFonts w:cs="Arial"/>
        </w:rPr>
      </w:pPr>
      <w:r>
        <w:rPr>
          <w:rFonts w:cs="Arial"/>
        </w:rPr>
        <w:t xml:space="preserve">Tem disponível também uma galeria e uma página de produtos com algumas das </w:t>
      </w:r>
      <w:proofErr w:type="spellStart"/>
      <w:r>
        <w:rPr>
          <w:rFonts w:cs="Arial"/>
        </w:rPr>
        <w:t>jóias</w:t>
      </w:r>
      <w:proofErr w:type="spellEnd"/>
      <w:r>
        <w:rPr>
          <w:rFonts w:cs="Arial"/>
        </w:rPr>
        <w:t xml:space="preserve"> disponíveis neste website. </w:t>
      </w:r>
    </w:p>
    <w:p w14:paraId="05564775" w14:textId="48679C2E" w:rsidR="005D3D07" w:rsidRDefault="005D3D07" w:rsidP="00EE0C8C">
      <w:pPr>
        <w:rPr>
          <w:rFonts w:cs="Arial"/>
        </w:rPr>
      </w:pPr>
      <w:r>
        <w:rPr>
          <w:rFonts w:cs="Arial"/>
        </w:rPr>
        <w:t xml:space="preserve">Na página </w:t>
      </w:r>
      <w:r w:rsidR="000F5D4B">
        <w:rPr>
          <w:rFonts w:cs="Arial"/>
        </w:rPr>
        <w:t>“Contactos”</w:t>
      </w:r>
      <w:r>
        <w:rPr>
          <w:rFonts w:cs="Arial"/>
        </w:rPr>
        <w:t xml:space="preserve"> tem um pequeno formulário que poderá ser preenchido e submetido diretamente para a base de dados. </w:t>
      </w:r>
    </w:p>
    <w:p w14:paraId="49D2197B" w14:textId="7BF10971" w:rsidR="005D3D07" w:rsidRDefault="005D3D07" w:rsidP="00EE0C8C">
      <w:pPr>
        <w:rPr>
          <w:rFonts w:cs="Arial"/>
        </w:rPr>
      </w:pPr>
      <w:r>
        <w:rPr>
          <w:rFonts w:cs="Arial"/>
        </w:rPr>
        <w:t>Por fim o site tem disponível a página de administração, este menu permite a inser</w:t>
      </w:r>
      <w:r w:rsidR="00F625BF">
        <w:rPr>
          <w:rFonts w:cs="Arial"/>
        </w:rPr>
        <w:t>ção</w:t>
      </w:r>
      <w:r>
        <w:rPr>
          <w:rFonts w:cs="Arial"/>
        </w:rPr>
        <w:t>, lista</w:t>
      </w:r>
      <w:r w:rsidR="00F625BF">
        <w:rPr>
          <w:rFonts w:cs="Arial"/>
        </w:rPr>
        <w:t>gem</w:t>
      </w:r>
      <w:r>
        <w:rPr>
          <w:rFonts w:cs="Arial"/>
        </w:rPr>
        <w:t>, edi</w:t>
      </w:r>
      <w:r w:rsidR="00F625BF">
        <w:rPr>
          <w:rFonts w:cs="Arial"/>
        </w:rPr>
        <w:t>ção</w:t>
      </w:r>
      <w:r>
        <w:rPr>
          <w:rFonts w:cs="Arial"/>
        </w:rPr>
        <w:t xml:space="preserve"> e elimina</w:t>
      </w:r>
      <w:r w:rsidR="00F625BF">
        <w:rPr>
          <w:rFonts w:cs="Arial"/>
        </w:rPr>
        <w:t>ção de</w:t>
      </w:r>
      <w:r>
        <w:rPr>
          <w:rFonts w:cs="Arial"/>
        </w:rPr>
        <w:t xml:space="preserve"> </w:t>
      </w:r>
      <w:r w:rsidR="000F5D4B">
        <w:rPr>
          <w:rFonts w:cs="Arial"/>
        </w:rPr>
        <w:t>produtos, assim como utilizadores. Permite também listar os contactos submetidos anteriormente na página de “Contactos”</w:t>
      </w:r>
      <w:r w:rsidR="00292E61">
        <w:rPr>
          <w:rFonts w:cs="Arial"/>
        </w:rPr>
        <w:t>.</w:t>
      </w:r>
    </w:p>
    <w:p w14:paraId="6AB0565D" w14:textId="77777777" w:rsidR="00EE0C8C" w:rsidRPr="00061C2A" w:rsidRDefault="00EE0C8C" w:rsidP="00061C2A">
      <w:pPr>
        <w:spacing w:after="0"/>
        <w:jc w:val="right"/>
        <w:rPr>
          <w:rFonts w:cs="Arial"/>
        </w:rPr>
      </w:pPr>
    </w:p>
    <w:p w14:paraId="09EE2573" w14:textId="77777777" w:rsidR="00EE0C8C" w:rsidRDefault="00EE0C8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101F6354" w14:textId="77777777" w:rsidR="00EE0C8C" w:rsidRDefault="00EE0C8C" w:rsidP="00EE0C8C">
      <w:pPr>
        <w:pStyle w:val="ResumoAgradecimentos"/>
        <w:rPr>
          <w:rFonts w:cs="Arial"/>
        </w:rPr>
        <w:sectPr w:rsidR="00EE0C8C" w:rsidSect="00D405AC">
          <w:headerReference w:type="default" r:id="rId11"/>
          <w:footerReference w:type="default" r:id="rId12"/>
          <w:footerReference w:type="first" r:id="rId13"/>
          <w:pgSz w:w="11906" w:h="16838"/>
          <w:pgMar w:top="1418" w:right="1701" w:bottom="1418" w:left="1701" w:header="709" w:footer="709" w:gutter="0"/>
          <w:pgNumType w:fmt="upperRoman"/>
          <w:cols w:space="708"/>
          <w:titlePg/>
          <w:docGrid w:linePitch="360"/>
        </w:sectPr>
      </w:pPr>
    </w:p>
    <w:p w14:paraId="6A39D395" w14:textId="77777777" w:rsidR="00EE0C8C" w:rsidRDefault="00EE0C8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lastRenderedPageBreak/>
        <w:br w:type="page"/>
      </w:r>
    </w:p>
    <w:p w14:paraId="4776F304" w14:textId="77777777" w:rsidR="00EE0C8C" w:rsidRDefault="00EE0C8C">
      <w:pPr>
        <w:spacing w:after="160" w:line="259" w:lineRule="auto"/>
        <w:jc w:val="left"/>
        <w:rPr>
          <w:rFonts w:cs="Arial"/>
        </w:rPr>
      </w:pPr>
    </w:p>
    <w:p w14:paraId="3955ABE8" w14:textId="77777777" w:rsidR="00EE0C8C" w:rsidRPr="000870C1" w:rsidRDefault="00EE0C8C" w:rsidP="00EE0C8C">
      <w:pPr>
        <w:pStyle w:val="ResumoAgradecimentos"/>
        <w:rPr>
          <w:rFonts w:cs="Arial"/>
        </w:rPr>
      </w:pPr>
      <w:bookmarkStart w:id="2" w:name="_Toc378009133"/>
      <w:bookmarkStart w:id="3" w:name="_Toc93585047"/>
      <w:r w:rsidRPr="000870C1">
        <w:rPr>
          <w:rFonts w:cs="Arial"/>
        </w:rPr>
        <w:t>Índice</w:t>
      </w:r>
      <w:bookmarkEnd w:id="2"/>
      <w:bookmarkEnd w:id="3"/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6587772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B0B9C0" w14:textId="77777777" w:rsidR="00EE0C8C" w:rsidRDefault="00EE0C8C">
          <w:pPr>
            <w:pStyle w:val="TOCHeading"/>
          </w:pPr>
        </w:p>
        <w:p w14:paraId="27AC419E" w14:textId="7B240485" w:rsidR="006947AB" w:rsidRDefault="00EE0C8C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r>
            <w:rPr>
              <w:rFonts w:ascii="Times New Roman" w:hAnsi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ascii="Times New Roman" w:hAnsi="Times New Roman"/>
            </w:rPr>
            <w:fldChar w:fldCharType="separate"/>
          </w:r>
          <w:hyperlink w:anchor="_Toc93585046" w:history="1">
            <w:r w:rsidR="006947AB" w:rsidRPr="00220745">
              <w:rPr>
                <w:rStyle w:val="Hyperlink"/>
                <w:rFonts w:cs="Arial"/>
                <w:noProof/>
              </w:rPr>
              <w:t>Resumo</w:t>
            </w:r>
            <w:r w:rsidR="006947AB">
              <w:rPr>
                <w:noProof/>
                <w:webHidden/>
              </w:rPr>
              <w:tab/>
            </w:r>
            <w:r w:rsidR="006947AB">
              <w:rPr>
                <w:noProof/>
                <w:webHidden/>
              </w:rPr>
              <w:fldChar w:fldCharType="begin"/>
            </w:r>
            <w:r w:rsidR="006947AB">
              <w:rPr>
                <w:noProof/>
                <w:webHidden/>
              </w:rPr>
              <w:instrText xml:space="preserve"> PAGEREF _Toc93585046 \h </w:instrText>
            </w:r>
            <w:r w:rsidR="006947AB">
              <w:rPr>
                <w:noProof/>
                <w:webHidden/>
              </w:rPr>
            </w:r>
            <w:r w:rsidR="006947AB">
              <w:rPr>
                <w:noProof/>
                <w:webHidden/>
              </w:rPr>
              <w:fldChar w:fldCharType="separate"/>
            </w:r>
            <w:r w:rsidR="006947AB">
              <w:rPr>
                <w:noProof/>
                <w:webHidden/>
              </w:rPr>
              <w:t>III</w:t>
            </w:r>
            <w:r w:rsidR="006947AB">
              <w:rPr>
                <w:noProof/>
                <w:webHidden/>
              </w:rPr>
              <w:fldChar w:fldCharType="end"/>
            </w:r>
          </w:hyperlink>
        </w:p>
        <w:p w14:paraId="165E1674" w14:textId="57F2FD98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47" w:history="1">
            <w:r w:rsidRPr="00220745">
              <w:rPr>
                <w:rStyle w:val="Hyperlink"/>
                <w:rFonts w:cs="Arial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21A1" w14:textId="28C31FA9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48" w:history="1">
            <w:r w:rsidRPr="00220745">
              <w:rPr>
                <w:rStyle w:val="Hyperlink"/>
                <w:rFonts w:cs="Arial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EDE3" w14:textId="38E7D95E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49" w:history="1">
            <w:r w:rsidRPr="0022074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0F37C" w14:textId="2F2004ED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0" w:history="1">
            <w:r w:rsidRPr="0022074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Apresentação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9A39A" w14:textId="4EDAA3DE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1" w:history="1">
            <w:r w:rsidRPr="00220745">
              <w:rPr>
                <w:rStyle w:val="Hyperlink"/>
                <w:noProof/>
              </w:rPr>
              <w:t>2.1.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36B1" w14:textId="7F0B9958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2" w:history="1">
            <w:r w:rsidRPr="00220745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D05C8" w14:textId="4EBC6107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3" w:history="1">
            <w:r w:rsidRPr="00220745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AF8F" w14:textId="3993F137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4" w:history="1">
            <w:r w:rsidRPr="00220745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DBFC" w14:textId="41AB584F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5" w:history="1">
            <w:r w:rsidRPr="00220745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46FD" w14:textId="55B2BAA2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6" w:history="1">
            <w:r w:rsidRPr="00220745">
              <w:rPr>
                <w:rStyle w:val="Hyperlink"/>
                <w:noProof/>
              </w:rPr>
              <w:t>2.6 Login/Registo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15BA" w14:textId="7ED70402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7" w:history="1">
            <w:r w:rsidRPr="00220745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C54CB" w14:textId="767C6910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8" w:history="1">
            <w:r w:rsidRPr="0022074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DA983" w14:textId="7B2BE21A" w:rsidR="006947AB" w:rsidRDefault="006947AB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93585059" w:history="1">
            <w:r w:rsidRPr="0022074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220745">
              <w:rPr>
                <w:rStyle w:val="Hyperlink"/>
                <w:noProof/>
              </w:rPr>
              <w:t>Referências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_Toc93585059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A32C" w14:textId="149D0885" w:rsidR="00EE0C8C" w:rsidRDefault="00EE0C8C">
          <w:r>
            <w:rPr>
              <w:b/>
              <w:bCs/>
            </w:rPr>
            <w:fldChar w:fldCharType="end"/>
          </w:r>
        </w:p>
      </w:sdtContent>
    </w:sdt>
    <w:p w14:paraId="7F38B70E" w14:textId="77777777" w:rsidR="0052284A" w:rsidRDefault="0052284A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3DD39FC1" w14:textId="77777777" w:rsidR="0052284A" w:rsidRDefault="0052284A">
      <w:pPr>
        <w:spacing w:after="160" w:line="259" w:lineRule="auto"/>
        <w:jc w:val="left"/>
        <w:rPr>
          <w:rFonts w:cs="Arial"/>
        </w:rPr>
      </w:pPr>
    </w:p>
    <w:p w14:paraId="7AA478C4" w14:textId="77777777" w:rsidR="0052284A" w:rsidRPr="000870C1" w:rsidRDefault="0052284A" w:rsidP="0052284A">
      <w:pPr>
        <w:pStyle w:val="ResumoAgradecimentos"/>
        <w:rPr>
          <w:rFonts w:cs="Arial"/>
        </w:rPr>
      </w:pPr>
      <w:bookmarkStart w:id="4" w:name="_Toc378009134"/>
      <w:bookmarkStart w:id="5" w:name="_Toc93585048"/>
      <w:r w:rsidRPr="000870C1">
        <w:rPr>
          <w:rFonts w:cs="Arial"/>
        </w:rPr>
        <w:t>Índice de figuras</w:t>
      </w:r>
      <w:bookmarkEnd w:id="4"/>
      <w:bookmarkEnd w:id="5"/>
    </w:p>
    <w:p w14:paraId="2603DD80" w14:textId="11EF9D62" w:rsidR="006947AB" w:rsidRDefault="009A3B4C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"Figura" </w:instrText>
      </w:r>
      <w:r>
        <w:rPr>
          <w:rFonts w:cs="Arial"/>
        </w:rPr>
        <w:fldChar w:fldCharType="separate"/>
      </w:r>
      <w:hyperlink w:anchor="_Toc93585031" w:history="1">
        <w:r w:rsidR="006947AB" w:rsidRPr="000A2561">
          <w:rPr>
            <w:rStyle w:val="Hyperlink"/>
            <w:noProof/>
          </w:rPr>
          <w:t>Figura 1 - Base de dados</w:t>
        </w:r>
        <w:r w:rsidR="006947AB">
          <w:rPr>
            <w:noProof/>
            <w:webHidden/>
          </w:rPr>
          <w:tab/>
        </w:r>
        <w:r w:rsidR="006947AB">
          <w:rPr>
            <w:noProof/>
            <w:webHidden/>
          </w:rPr>
          <w:fldChar w:fldCharType="begin"/>
        </w:r>
        <w:r w:rsidR="006947AB">
          <w:rPr>
            <w:noProof/>
            <w:webHidden/>
          </w:rPr>
          <w:instrText xml:space="preserve"> PAGEREF _Toc93585031 \h </w:instrText>
        </w:r>
        <w:r w:rsidR="006947AB">
          <w:rPr>
            <w:noProof/>
            <w:webHidden/>
          </w:rPr>
        </w:r>
        <w:r w:rsidR="006947AB">
          <w:rPr>
            <w:noProof/>
            <w:webHidden/>
          </w:rPr>
          <w:fldChar w:fldCharType="separate"/>
        </w:r>
        <w:r w:rsidR="006947AB">
          <w:rPr>
            <w:noProof/>
            <w:webHidden/>
          </w:rPr>
          <w:t>2</w:t>
        </w:r>
        <w:r w:rsidR="006947AB">
          <w:rPr>
            <w:noProof/>
            <w:webHidden/>
          </w:rPr>
          <w:fldChar w:fldCharType="end"/>
        </w:r>
      </w:hyperlink>
    </w:p>
    <w:p w14:paraId="7D5539A9" w14:textId="5CF0C4A2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2" w:history="1">
        <w:r w:rsidRPr="000A2561">
          <w:rPr>
            <w:rStyle w:val="Hyperlink"/>
            <w:noProof/>
          </w:rPr>
          <w:t>Figura 2 - Navbar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91F125" w14:textId="36AD48BD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3" w:history="1">
        <w:r w:rsidRPr="000A2561">
          <w:rPr>
            <w:rStyle w:val="Hyperlink"/>
            <w:noProof/>
          </w:rPr>
          <w:t>Figura 3 - Carrousel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DCEFE1" w14:textId="72B0C23B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4" w:history="1">
        <w:r w:rsidRPr="000A2561">
          <w:rPr>
            <w:rStyle w:val="Hyperlink"/>
            <w:noProof/>
          </w:rPr>
          <w:t>Figura 4 - Card Tiles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EB89F7" w14:textId="5F48019B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5" w:history="1">
        <w:r w:rsidRPr="000A2561">
          <w:rPr>
            <w:rStyle w:val="Hyperlink"/>
            <w:noProof/>
          </w:rPr>
          <w:t>Figura 5 - Sobre nós e rodapé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18B30D" w14:textId="23166EA1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6" w:history="1">
        <w:r w:rsidRPr="000A2561">
          <w:rPr>
            <w:rStyle w:val="Hyperlink"/>
            <w:noProof/>
          </w:rPr>
          <w:t>Figura 6 - Página contactos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99F056" w14:textId="0E0CEBD7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7" w:history="1">
        <w:r w:rsidRPr="000A2561">
          <w:rPr>
            <w:rStyle w:val="Hyperlink"/>
            <w:noProof/>
          </w:rPr>
          <w:t>Figura 7 - Galeria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A5DB66" w14:textId="182DF95E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8" w:history="1">
        <w:r w:rsidRPr="000A2561">
          <w:rPr>
            <w:rStyle w:val="Hyperlink"/>
            <w:noProof/>
          </w:rPr>
          <w:t>Figura 8 -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DEAED2" w14:textId="2D995AA7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39" w:history="1">
        <w:r w:rsidRPr="000A2561">
          <w:rPr>
            <w:rStyle w:val="Hyperlink"/>
            <w:noProof/>
          </w:rPr>
          <w:t>Figura 9 -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E5952A" w14:textId="1BB7BAF4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40" w:history="1">
        <w:r w:rsidRPr="000A2561">
          <w:rPr>
            <w:rStyle w:val="Hyperlink"/>
            <w:noProof/>
          </w:rPr>
          <w:t>Figura 10 - Detalhe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98553B" w14:textId="7EA99A8B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41" w:history="1">
        <w:r w:rsidRPr="000A2561">
          <w:rPr>
            <w:rStyle w:val="Hyperlink"/>
            <w:noProof/>
          </w:rPr>
          <w:t>Figura 11 - Página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0AA4B4" w14:textId="7E8850F3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42" w:history="1">
        <w:r w:rsidRPr="000A2561">
          <w:rPr>
            <w:rStyle w:val="Hyperlink"/>
            <w:noProof/>
          </w:rPr>
          <w:t>Figura 12 - Navbar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5D794A" w14:textId="76AB179F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43" w:history="1">
        <w:r w:rsidRPr="000A2561">
          <w:rPr>
            <w:rStyle w:val="Hyperlink"/>
            <w:noProof/>
          </w:rPr>
          <w:t>Figura 13 - Formulário “Inserir Utilizador”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02D4EF" w14:textId="549D7B48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44" w:history="1">
        <w:r w:rsidRPr="000A2561">
          <w:rPr>
            <w:rStyle w:val="Hyperlink"/>
            <w:noProof/>
          </w:rPr>
          <w:t>Figura 14 - Listagem para edição/eliminação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AFD8D9" w14:textId="3C50E3FB" w:rsidR="006947AB" w:rsidRDefault="006947AB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3585045" w:history="1">
        <w:r w:rsidRPr="000A2561">
          <w:rPr>
            <w:rStyle w:val="Hyperlink"/>
            <w:noProof/>
          </w:rPr>
          <w:t>Figura 15 – Listagem dos contactos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_Toc93585045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C2E039" w14:textId="141ED8C6" w:rsidR="00CF2CE4" w:rsidRPr="009A3B4C" w:rsidRDefault="009A3B4C" w:rsidP="009A3B4C">
      <w:pPr>
        <w:pStyle w:val="TableofFigures"/>
        <w:tabs>
          <w:tab w:val="right" w:leader="dot" w:pos="8494"/>
        </w:tabs>
        <w:rPr>
          <w:noProof/>
        </w:rPr>
      </w:pPr>
      <w:r>
        <w:rPr>
          <w:rFonts w:cs="Arial"/>
        </w:rPr>
        <w:fldChar w:fldCharType="end"/>
      </w:r>
      <w:r w:rsidR="00CF2CE4">
        <w:rPr>
          <w:rFonts w:cs="Arial"/>
        </w:rPr>
        <w:br w:type="page"/>
      </w:r>
    </w:p>
    <w:p w14:paraId="4F209C4F" w14:textId="77777777" w:rsidR="0052284A" w:rsidRDefault="0052284A" w:rsidP="00EE0C8C">
      <w:pPr>
        <w:rPr>
          <w:rFonts w:cs="Arial"/>
        </w:rPr>
        <w:sectPr w:rsidR="0052284A" w:rsidSect="00CF2CE4">
          <w:headerReference w:type="default" r:id="rId14"/>
          <w:headerReference w:type="first" r:id="rId15"/>
          <w:footerReference w:type="first" r:id="rId16"/>
          <w:type w:val="continuous"/>
          <w:pgSz w:w="11906" w:h="16838"/>
          <w:pgMar w:top="1418" w:right="1701" w:bottom="1418" w:left="1701" w:header="709" w:footer="709" w:gutter="0"/>
          <w:pgNumType w:fmt="upperRoman"/>
          <w:cols w:space="708"/>
          <w:docGrid w:linePitch="360"/>
        </w:sectPr>
      </w:pPr>
    </w:p>
    <w:p w14:paraId="311965FB" w14:textId="3E5B4DDE" w:rsidR="0052284A" w:rsidRPr="000870C1" w:rsidRDefault="0052284A" w:rsidP="0052284A">
      <w:pPr>
        <w:pStyle w:val="Heading1"/>
        <w:keepLines w:val="0"/>
        <w:numPr>
          <w:ilvl w:val="0"/>
          <w:numId w:val="2"/>
        </w:numPr>
        <w:spacing w:after="480"/>
      </w:pPr>
      <w:bookmarkStart w:id="6" w:name="_Toc378009135"/>
      <w:bookmarkStart w:id="7" w:name="_Toc93585049"/>
      <w:r w:rsidRPr="000870C1">
        <w:lastRenderedPageBreak/>
        <w:t>Introdução</w:t>
      </w:r>
      <w:bookmarkEnd w:id="6"/>
      <w:bookmarkEnd w:id="7"/>
    </w:p>
    <w:p w14:paraId="615A9D1D" w14:textId="7BF2AA30" w:rsidR="0052284A" w:rsidRDefault="00202B22" w:rsidP="0052284A">
      <w:pPr>
        <w:rPr>
          <w:rFonts w:cs="Arial"/>
        </w:rPr>
      </w:pPr>
      <w:r>
        <w:rPr>
          <w:rFonts w:cs="Arial"/>
        </w:rPr>
        <w:t xml:space="preserve">Neste trabalho procuramos apresentar um exemplo de um website de uma loja de </w:t>
      </w:r>
      <w:proofErr w:type="spellStart"/>
      <w:r>
        <w:rPr>
          <w:rFonts w:cs="Arial"/>
        </w:rPr>
        <w:t>jóias</w:t>
      </w:r>
      <w:proofErr w:type="spellEnd"/>
      <w:r>
        <w:rPr>
          <w:rFonts w:cs="Arial"/>
        </w:rPr>
        <w:t>, o site preenche todos os requisitos do enunciado, e por isso estamos satisfeitos com o resultado final, no entanto temos noção que o website ainda tem alguns pontos onde pode ser alvo de desenvolvimento.</w:t>
      </w:r>
    </w:p>
    <w:p w14:paraId="2777F571" w14:textId="08C22904" w:rsidR="00202B22" w:rsidRDefault="00202B22" w:rsidP="0052284A">
      <w:pPr>
        <w:rPr>
          <w:rFonts w:cs="Arial"/>
        </w:rPr>
      </w:pPr>
      <w:r>
        <w:rPr>
          <w:rFonts w:cs="Arial"/>
        </w:rPr>
        <w:t xml:space="preserve">O site, para alem da página inicial, onde tem exemplos de alguns produtos, apresenta depois duas páginas </w:t>
      </w:r>
      <w:r w:rsidR="001621CF">
        <w:rPr>
          <w:rFonts w:cs="Arial"/>
        </w:rPr>
        <w:t xml:space="preserve">(Galeria e Produtos) onde mostra uma visão mais detalhada dos mesmos, sendo que na página de produtos permite a compra imediata do produto a selecionar. </w:t>
      </w:r>
    </w:p>
    <w:p w14:paraId="1BAC42F1" w14:textId="670EC7F3" w:rsidR="001621CF" w:rsidRDefault="001621CF" w:rsidP="0052284A">
      <w:pPr>
        <w:rPr>
          <w:rFonts w:cs="Arial"/>
        </w:rPr>
      </w:pPr>
      <w:r>
        <w:rPr>
          <w:rFonts w:cs="Arial"/>
        </w:rPr>
        <w:t xml:space="preserve">Na página de contactos permite ao utilizador realizar um comentário, ou contactar a loja submetendo um formulário a preencher pelo mesmo. </w:t>
      </w:r>
    </w:p>
    <w:p w14:paraId="3D199E1A" w14:textId="6367B22C" w:rsidR="001621CF" w:rsidRDefault="001621CF" w:rsidP="0052284A">
      <w:pPr>
        <w:rPr>
          <w:rFonts w:cs="Arial"/>
        </w:rPr>
      </w:pPr>
      <w:r>
        <w:rPr>
          <w:rFonts w:cs="Arial"/>
        </w:rPr>
        <w:t xml:space="preserve">Na página de </w:t>
      </w:r>
      <w:proofErr w:type="spellStart"/>
      <w:r>
        <w:rPr>
          <w:rFonts w:cs="Arial"/>
        </w:rPr>
        <w:t>admin</w:t>
      </w:r>
      <w:proofErr w:type="spellEnd"/>
      <w:r>
        <w:rPr>
          <w:rFonts w:cs="Arial"/>
        </w:rPr>
        <w:t xml:space="preserve"> são apresentadas várias opções, inserir, listar, editar ou eliminar utilizadores assim como produtos, permite também a listagem dos contactos submetidos anteriormente.</w:t>
      </w:r>
    </w:p>
    <w:p w14:paraId="792A08FD" w14:textId="77777777" w:rsidR="00CF2CE4" w:rsidRDefault="00CF2CE4" w:rsidP="00CF2CE4"/>
    <w:p w14:paraId="31029B64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232C6BC2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6FA53AD2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7C36F174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5A251E4E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26CFEB04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37BAF33F" w14:textId="508A8D56" w:rsidR="00E67636" w:rsidRDefault="00E67636">
      <w:pPr>
        <w:spacing w:after="160" w:line="259" w:lineRule="auto"/>
        <w:jc w:val="left"/>
        <w:rPr>
          <w:rFonts w:cs="Arial"/>
        </w:rPr>
      </w:pPr>
    </w:p>
    <w:p w14:paraId="6E5CF973" w14:textId="77777777" w:rsidR="00D80F62" w:rsidRDefault="00D80F62">
      <w:pPr>
        <w:spacing w:after="160" w:line="259" w:lineRule="auto"/>
        <w:jc w:val="left"/>
        <w:rPr>
          <w:rFonts w:cs="Arial"/>
        </w:rPr>
      </w:pPr>
    </w:p>
    <w:p w14:paraId="522EA39E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758AD9A1" w14:textId="77777777" w:rsidR="00E67636" w:rsidRDefault="00E67636">
      <w:pPr>
        <w:spacing w:after="160" w:line="259" w:lineRule="auto"/>
        <w:jc w:val="left"/>
        <w:rPr>
          <w:rFonts w:cs="Arial"/>
        </w:rPr>
      </w:pPr>
    </w:p>
    <w:p w14:paraId="35B091E5" w14:textId="790B9335" w:rsidR="00E67636" w:rsidRDefault="00D80F62" w:rsidP="00B71A27">
      <w:pPr>
        <w:pStyle w:val="Heading1"/>
        <w:numPr>
          <w:ilvl w:val="0"/>
          <w:numId w:val="2"/>
        </w:numPr>
      </w:pPr>
      <w:bookmarkStart w:id="8" w:name="_Toc93585050"/>
      <w:r>
        <w:lastRenderedPageBreak/>
        <w:t>Apresentação website</w:t>
      </w:r>
      <w:bookmarkEnd w:id="8"/>
    </w:p>
    <w:p w14:paraId="4C1B5B4E" w14:textId="129FF773" w:rsidR="00D80F62" w:rsidRPr="00D80F62" w:rsidRDefault="00D80F62" w:rsidP="00D80F62">
      <w:pPr>
        <w:pStyle w:val="Heading1"/>
      </w:pPr>
      <w:bookmarkStart w:id="9" w:name="_Toc93585051"/>
      <w:r>
        <w:t>2.1. Base de dados</w:t>
      </w:r>
      <w:bookmarkEnd w:id="9"/>
    </w:p>
    <w:p w14:paraId="789BED11" w14:textId="59D448C0" w:rsidR="00E67636" w:rsidRDefault="00E67636" w:rsidP="00E67636">
      <w:r>
        <w:t xml:space="preserve">A base de dados deste trabalho consiste em 3 tabelas – Utilizador, produtos, contactos – </w:t>
      </w:r>
      <w:r w:rsidR="00EC27BA">
        <w:t xml:space="preserve">a primeira tem como chave primária o </w:t>
      </w:r>
      <w:proofErr w:type="spellStart"/>
      <w:r w:rsidR="00EC27BA">
        <w:t>iduser</w:t>
      </w:r>
      <w:proofErr w:type="spellEnd"/>
      <w:r w:rsidR="00EC27BA">
        <w:t xml:space="preserve">, e os seguintes campos são: email, login, nome e password, usando exatamente os campos pedidos no enunciado do trabalho. </w:t>
      </w:r>
    </w:p>
    <w:p w14:paraId="3FF7E051" w14:textId="33A3CA77" w:rsidR="00EC27BA" w:rsidRDefault="00EC27BA" w:rsidP="00E67636">
      <w:r>
        <w:t xml:space="preserve">A tabela produtos é constituída por 3 campos (id, nome e categoria) podendo assim identificar o produto e categoria atribuída. Por fim a tabela contactos com os campos (nome, email e comentário) permite a visualização de contactos submetidos na página inicial. </w:t>
      </w:r>
    </w:p>
    <w:p w14:paraId="64BAF2B9" w14:textId="77777777" w:rsidR="009A3B4C" w:rsidRDefault="00E67636" w:rsidP="009A3B4C">
      <w:pPr>
        <w:keepNext/>
      </w:pPr>
      <w:r>
        <w:rPr>
          <w:noProof/>
        </w:rPr>
        <w:drawing>
          <wp:inline distT="0" distB="0" distL="0" distR="0" wp14:anchorId="06F75B44" wp14:editId="7DCAF286">
            <wp:extent cx="5400040" cy="158686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5A3F" w14:textId="1A99D0A8" w:rsidR="00E67636" w:rsidRPr="00074F8E" w:rsidRDefault="009A3B4C" w:rsidP="009A3B4C">
      <w:pPr>
        <w:pStyle w:val="Caption"/>
      </w:pPr>
      <w:bookmarkStart w:id="10" w:name="_Toc93585031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1</w:t>
      </w:r>
      <w:r w:rsidR="009A2C04">
        <w:rPr>
          <w:noProof/>
        </w:rPr>
        <w:fldChar w:fldCharType="end"/>
      </w:r>
      <w:r>
        <w:t xml:space="preserve"> - Base de dados</w:t>
      </w:r>
      <w:bookmarkEnd w:id="10"/>
    </w:p>
    <w:p w14:paraId="5CA7D269" w14:textId="47D25A75" w:rsidR="00CF2CE4" w:rsidRDefault="00CF2CE4" w:rsidP="00E67636">
      <w:pPr>
        <w:pStyle w:val="Heading1"/>
      </w:pPr>
      <w:r>
        <w:br w:type="page"/>
      </w:r>
    </w:p>
    <w:p w14:paraId="646C69B9" w14:textId="72484374" w:rsidR="00CF2CE4" w:rsidRDefault="00074F8E" w:rsidP="00D80F62">
      <w:pPr>
        <w:pStyle w:val="Heading1"/>
        <w:numPr>
          <w:ilvl w:val="1"/>
          <w:numId w:val="12"/>
        </w:numPr>
      </w:pPr>
      <w:bookmarkStart w:id="11" w:name="_Toc93585052"/>
      <w:r>
        <w:lastRenderedPageBreak/>
        <w:t>Página Inicial</w:t>
      </w:r>
      <w:bookmarkEnd w:id="11"/>
    </w:p>
    <w:p w14:paraId="44302D91" w14:textId="0750ED4B" w:rsidR="00EA5250" w:rsidRPr="00074F8E" w:rsidRDefault="00074F8E" w:rsidP="00074F8E">
      <w:r>
        <w:t xml:space="preserve">Na página inicial inicialmente encontramos uma </w:t>
      </w:r>
      <w:proofErr w:type="spellStart"/>
      <w:r w:rsidRPr="003E4BF3">
        <w:rPr>
          <w:i/>
          <w:iCs/>
        </w:rPr>
        <w:t>navbar</w:t>
      </w:r>
      <w:proofErr w:type="spellEnd"/>
      <w:r>
        <w:t xml:space="preserve"> que disponibiliza as seguintes opções:</w:t>
      </w:r>
    </w:p>
    <w:p w14:paraId="36791438" w14:textId="77777777" w:rsidR="00A06D82" w:rsidRDefault="00A06D82" w:rsidP="00A06D82">
      <w:pPr>
        <w:keepNext/>
        <w:spacing w:after="0" w:line="240" w:lineRule="auto"/>
        <w:jc w:val="center"/>
      </w:pPr>
      <w:bookmarkStart w:id="12" w:name="_Ref50968478"/>
      <w:r>
        <w:rPr>
          <w:noProof/>
        </w:rPr>
        <w:drawing>
          <wp:inline distT="0" distB="0" distL="0" distR="0" wp14:anchorId="20E1A3F4" wp14:editId="606EA53B">
            <wp:extent cx="5400040" cy="144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4DF" w14:textId="22103477" w:rsidR="00EA5250" w:rsidRDefault="00A06D82" w:rsidP="00A06D82">
      <w:pPr>
        <w:pStyle w:val="Caption"/>
      </w:pPr>
      <w:bookmarkStart w:id="13" w:name="_Toc93585032"/>
      <w:r>
        <w:t xml:space="preserve">Figura </w:t>
      </w:r>
      <w:fldSimple w:instr=" SEQ Figura \* ARABIC ">
        <w:r w:rsidR="006947AB">
          <w:rPr>
            <w:noProof/>
          </w:rPr>
          <w:t>2</w:t>
        </w:r>
      </w:fldSimple>
      <w:r>
        <w:t xml:space="preserve"> - </w:t>
      </w:r>
      <w:proofErr w:type="spellStart"/>
      <w:r w:rsidRPr="00780FB8">
        <w:t>Navbar</w:t>
      </w:r>
      <w:proofErr w:type="spellEnd"/>
      <w:r w:rsidRPr="00780FB8">
        <w:t xml:space="preserve"> página inicial</w:t>
      </w:r>
      <w:bookmarkEnd w:id="12"/>
      <w:bookmarkEnd w:id="13"/>
    </w:p>
    <w:p w14:paraId="1415E4AF" w14:textId="77777777" w:rsidR="00A06D82" w:rsidRPr="00A06D82" w:rsidRDefault="00A06D82" w:rsidP="00A06D82">
      <w:pPr>
        <w:rPr>
          <w:lang w:eastAsia="pt-PT"/>
        </w:rPr>
      </w:pPr>
    </w:p>
    <w:p w14:paraId="1ABA574F" w14:textId="67A2171C" w:rsidR="00EA5250" w:rsidRDefault="003E4BF3" w:rsidP="00EA5250">
      <w:pPr>
        <w:rPr>
          <w:lang w:eastAsia="pt-PT"/>
        </w:rPr>
      </w:pPr>
      <w:r>
        <w:rPr>
          <w:lang w:eastAsia="pt-PT"/>
        </w:rPr>
        <w:t xml:space="preserve">Descendo um pouco e é visível um </w:t>
      </w:r>
      <w:proofErr w:type="spellStart"/>
      <w:r w:rsidRPr="003E4BF3">
        <w:rPr>
          <w:i/>
          <w:iCs/>
          <w:lang w:eastAsia="pt-PT"/>
        </w:rPr>
        <w:t>carrousel</w:t>
      </w:r>
      <w:proofErr w:type="spellEnd"/>
      <w:r>
        <w:rPr>
          <w:lang w:eastAsia="pt-PT"/>
        </w:rPr>
        <w:t xml:space="preserve"> com 3 imagens em constante troca:</w:t>
      </w:r>
    </w:p>
    <w:p w14:paraId="6955B0A4" w14:textId="77777777" w:rsidR="009A3B4C" w:rsidRDefault="003E4BF3" w:rsidP="009A3B4C">
      <w:pPr>
        <w:keepNext/>
      </w:pPr>
      <w:r>
        <w:rPr>
          <w:noProof/>
        </w:rPr>
        <w:drawing>
          <wp:inline distT="0" distB="0" distL="0" distR="0" wp14:anchorId="176EA81B" wp14:editId="5815F65A">
            <wp:extent cx="5242560" cy="3297560"/>
            <wp:effectExtent l="0" t="0" r="0" b="0"/>
            <wp:docPr id="3" name="Picture 3" descr="A close-up of a r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ring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689" cy="33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F12E" w14:textId="1422308A" w:rsidR="003E4BF3" w:rsidRDefault="009A3B4C" w:rsidP="009A3B4C">
      <w:pPr>
        <w:pStyle w:val="Caption"/>
      </w:pPr>
      <w:bookmarkStart w:id="14" w:name="_Toc93585033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3</w:t>
      </w:r>
      <w:r w:rsidR="009A2C04">
        <w:rPr>
          <w:noProof/>
        </w:rPr>
        <w:fldChar w:fldCharType="end"/>
      </w:r>
      <w:r>
        <w:t xml:space="preserve"> - </w:t>
      </w:r>
      <w:proofErr w:type="spellStart"/>
      <w:r w:rsidRPr="00E14EF4">
        <w:t>Carrousel</w:t>
      </w:r>
      <w:proofErr w:type="spellEnd"/>
      <w:r w:rsidRPr="00E14EF4">
        <w:t xml:space="preserve"> página inicial</w:t>
      </w:r>
      <w:bookmarkEnd w:id="14"/>
      <w:r w:rsidR="003E4BF3">
        <w:br w:type="page"/>
      </w:r>
    </w:p>
    <w:p w14:paraId="604CEDA0" w14:textId="144B7D83" w:rsidR="003E4BF3" w:rsidRDefault="003E4BF3" w:rsidP="00EA5250">
      <w:pPr>
        <w:rPr>
          <w:lang w:eastAsia="pt-PT"/>
        </w:rPr>
      </w:pPr>
      <w:r>
        <w:rPr>
          <w:lang w:eastAsia="pt-PT"/>
        </w:rPr>
        <w:lastRenderedPageBreak/>
        <w:t xml:space="preserve">A página inicial contém também 4 </w:t>
      </w:r>
      <w:proofErr w:type="spellStart"/>
      <w:r w:rsidRPr="00F54551">
        <w:rPr>
          <w:i/>
          <w:iCs/>
          <w:lang w:eastAsia="pt-PT"/>
        </w:rPr>
        <w:t>card</w:t>
      </w:r>
      <w:proofErr w:type="spellEnd"/>
      <w:r w:rsidRPr="00F54551">
        <w:rPr>
          <w:i/>
          <w:iCs/>
          <w:lang w:eastAsia="pt-PT"/>
        </w:rPr>
        <w:t xml:space="preserve"> tiles</w:t>
      </w:r>
      <w:r>
        <w:rPr>
          <w:lang w:eastAsia="pt-PT"/>
        </w:rPr>
        <w:t xml:space="preserve"> interativos com alguns exemplos de produtos assim como a sua descrição, a descrição pode ser lida clicando no botão “</w:t>
      </w:r>
      <w:proofErr w:type="spellStart"/>
      <w:r>
        <w:rPr>
          <w:lang w:eastAsia="pt-PT"/>
        </w:rPr>
        <w:t>Info</w:t>
      </w:r>
      <w:proofErr w:type="spellEnd"/>
      <w:r>
        <w:rPr>
          <w:lang w:eastAsia="pt-PT"/>
        </w:rPr>
        <w:t>…</w:t>
      </w:r>
      <w:r w:rsidR="00F54551">
        <w:rPr>
          <w:lang w:eastAsia="pt-PT"/>
        </w:rPr>
        <w:t xml:space="preserve">”, o botão “Ver mais produtos…” redireciona automaticamente para a nossa página de produtos com todas </w:t>
      </w:r>
      <w:proofErr w:type="spellStart"/>
      <w:r w:rsidR="00F54551">
        <w:rPr>
          <w:lang w:eastAsia="pt-PT"/>
        </w:rPr>
        <w:t>jóias</w:t>
      </w:r>
      <w:proofErr w:type="spellEnd"/>
      <w:r w:rsidR="00F54551">
        <w:rPr>
          <w:lang w:eastAsia="pt-PT"/>
        </w:rPr>
        <w:t xml:space="preserve"> disponíveis.</w:t>
      </w:r>
    </w:p>
    <w:p w14:paraId="1F916EE1" w14:textId="77777777" w:rsidR="009A3B4C" w:rsidRDefault="00F54551" w:rsidP="009A3B4C">
      <w:pPr>
        <w:keepNext/>
      </w:pPr>
      <w:r>
        <w:rPr>
          <w:noProof/>
        </w:rPr>
        <w:drawing>
          <wp:inline distT="0" distB="0" distL="0" distR="0" wp14:anchorId="5BD2420D" wp14:editId="4547D3D8">
            <wp:extent cx="5400040" cy="25787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952" w14:textId="0051EBE9" w:rsidR="003E4BF3" w:rsidRDefault="009A3B4C" w:rsidP="009A3B4C">
      <w:pPr>
        <w:pStyle w:val="Caption"/>
      </w:pPr>
      <w:bookmarkStart w:id="15" w:name="_Toc93585034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4</w:t>
      </w:r>
      <w:r w:rsidR="009A2C04">
        <w:rPr>
          <w:noProof/>
        </w:rPr>
        <w:fldChar w:fldCharType="end"/>
      </w:r>
      <w:r>
        <w:t xml:space="preserve"> - </w:t>
      </w:r>
      <w:proofErr w:type="spellStart"/>
      <w:r w:rsidRPr="002116D9">
        <w:t>Card</w:t>
      </w:r>
      <w:proofErr w:type="spellEnd"/>
      <w:r w:rsidRPr="002116D9">
        <w:t xml:space="preserve"> Tiles página inicial</w:t>
      </w:r>
      <w:bookmarkEnd w:id="15"/>
    </w:p>
    <w:p w14:paraId="08C299BB" w14:textId="2F1ABA19" w:rsidR="00F54551" w:rsidRDefault="00F54551" w:rsidP="00EA5250">
      <w:pPr>
        <w:rPr>
          <w:lang w:eastAsia="pt-PT"/>
        </w:rPr>
      </w:pPr>
    </w:p>
    <w:p w14:paraId="2F620AB4" w14:textId="3983FF12" w:rsidR="00F54551" w:rsidRDefault="00F54551" w:rsidP="00EA5250">
      <w:pPr>
        <w:rPr>
          <w:lang w:eastAsia="pt-PT"/>
        </w:rPr>
      </w:pPr>
      <w:r>
        <w:rPr>
          <w:lang w:eastAsia="pt-PT"/>
        </w:rPr>
        <w:t xml:space="preserve">Por fim temos um “Sobre nós”, com um botão (Mais </w:t>
      </w:r>
      <w:proofErr w:type="spellStart"/>
      <w:r>
        <w:rPr>
          <w:lang w:eastAsia="pt-PT"/>
        </w:rPr>
        <w:t>Info</w:t>
      </w:r>
      <w:proofErr w:type="spellEnd"/>
      <w:r>
        <w:rPr>
          <w:lang w:eastAsia="pt-PT"/>
        </w:rPr>
        <w:t xml:space="preserve">…) que nos redireciona para a página “Sobre Nós” e um </w:t>
      </w:r>
      <w:r w:rsidRPr="00F54551">
        <w:rPr>
          <w:lang w:eastAsia="pt-PT"/>
        </w:rPr>
        <w:t>rodapé</w:t>
      </w:r>
      <w:r>
        <w:rPr>
          <w:lang w:eastAsia="pt-PT"/>
        </w:rPr>
        <w:t xml:space="preserve"> que dão por concluída a página inicial.</w:t>
      </w:r>
    </w:p>
    <w:p w14:paraId="7712C812" w14:textId="77777777" w:rsidR="009A3B4C" w:rsidRDefault="00F54551" w:rsidP="009A3B4C">
      <w:pPr>
        <w:keepNext/>
      </w:pPr>
      <w:r>
        <w:rPr>
          <w:noProof/>
        </w:rPr>
        <w:drawing>
          <wp:inline distT="0" distB="0" distL="0" distR="0" wp14:anchorId="5DBC001A" wp14:editId="52784BF6">
            <wp:extent cx="5400040" cy="2994025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5FBD" w14:textId="5436D2D3" w:rsidR="00F54551" w:rsidRDefault="009A3B4C" w:rsidP="009A3B4C">
      <w:pPr>
        <w:pStyle w:val="Caption"/>
      </w:pPr>
      <w:bookmarkStart w:id="16" w:name="_Toc93585035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5</w:t>
      </w:r>
      <w:r w:rsidR="009A2C04">
        <w:rPr>
          <w:noProof/>
        </w:rPr>
        <w:fldChar w:fldCharType="end"/>
      </w:r>
      <w:r>
        <w:t xml:space="preserve"> - </w:t>
      </w:r>
      <w:r w:rsidRPr="0087344D">
        <w:t>Sobre nós e rodapé</w:t>
      </w:r>
      <w:bookmarkEnd w:id="16"/>
    </w:p>
    <w:p w14:paraId="49F57A8D" w14:textId="1B4AF5B3" w:rsidR="00D12ABD" w:rsidRPr="000870C1" w:rsidRDefault="00F54551" w:rsidP="00D80F62">
      <w:pPr>
        <w:pStyle w:val="Heading1"/>
        <w:keepLines w:val="0"/>
        <w:numPr>
          <w:ilvl w:val="1"/>
          <w:numId w:val="12"/>
        </w:numPr>
        <w:spacing w:after="480"/>
      </w:pPr>
      <w:bookmarkStart w:id="17" w:name="_Toc188335997"/>
      <w:bookmarkStart w:id="18" w:name="_Toc378009139"/>
      <w:bookmarkStart w:id="19" w:name="_Toc93585053"/>
      <w:r>
        <w:lastRenderedPageBreak/>
        <w:t>Contactos</w:t>
      </w:r>
      <w:bookmarkEnd w:id="17"/>
      <w:bookmarkEnd w:id="18"/>
      <w:bookmarkEnd w:id="19"/>
    </w:p>
    <w:p w14:paraId="551089A1" w14:textId="52221EA7" w:rsidR="00D12ABD" w:rsidRDefault="0018213A" w:rsidP="00D12ABD">
      <w:pPr>
        <w:rPr>
          <w:rFonts w:cs="Arial"/>
        </w:rPr>
      </w:pPr>
      <w:r>
        <w:rPr>
          <w:rFonts w:cs="Arial"/>
        </w:rPr>
        <w:t>A página de contactos disponibiliza um formulário que pode ser preenchido e submetido diretamente para a base de dados, assim como “Links úteis” e uma simulação de “Apoio ao Cliente”</w:t>
      </w:r>
    </w:p>
    <w:p w14:paraId="190AE1C5" w14:textId="77777777" w:rsidR="009A3B4C" w:rsidRDefault="00F776E3" w:rsidP="009A3B4C">
      <w:pPr>
        <w:keepNext/>
      </w:pPr>
      <w:r>
        <w:rPr>
          <w:noProof/>
        </w:rPr>
        <w:drawing>
          <wp:inline distT="0" distB="0" distL="0" distR="0" wp14:anchorId="7DFFE2DC" wp14:editId="1D337D19">
            <wp:extent cx="5400040" cy="260540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2A77" w14:textId="2CEB93AD" w:rsidR="002E40C1" w:rsidRPr="009A3B4C" w:rsidRDefault="009A3B4C" w:rsidP="009A3B4C">
      <w:pPr>
        <w:pStyle w:val="Caption"/>
        <w:rPr>
          <w:rFonts w:cs="Arial"/>
        </w:rPr>
      </w:pPr>
      <w:bookmarkStart w:id="20" w:name="_Toc93585036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6</w:t>
      </w:r>
      <w:r w:rsidR="009A2C04">
        <w:rPr>
          <w:noProof/>
        </w:rPr>
        <w:fldChar w:fldCharType="end"/>
      </w:r>
      <w:r>
        <w:t xml:space="preserve"> - </w:t>
      </w:r>
      <w:r w:rsidRPr="001A037F">
        <w:t>Página contactos</w:t>
      </w:r>
      <w:bookmarkEnd w:id="20"/>
      <w:r w:rsidR="002E40C1">
        <w:br w:type="page"/>
      </w:r>
    </w:p>
    <w:p w14:paraId="10C2C1BA" w14:textId="41E8207A" w:rsidR="0018213A" w:rsidRDefault="008327BE" w:rsidP="00D80F62">
      <w:pPr>
        <w:pStyle w:val="Heading1"/>
        <w:numPr>
          <w:ilvl w:val="1"/>
          <w:numId w:val="12"/>
        </w:numPr>
      </w:pPr>
      <w:bookmarkStart w:id="21" w:name="_Toc93585054"/>
      <w:r>
        <w:lastRenderedPageBreak/>
        <w:t>Galeria</w:t>
      </w:r>
      <w:bookmarkEnd w:id="21"/>
    </w:p>
    <w:p w14:paraId="266BDCDA" w14:textId="5B590C84" w:rsidR="00E67636" w:rsidRDefault="008327BE" w:rsidP="002E40C1">
      <w:pPr>
        <w:rPr>
          <w:lang w:eastAsia="pt-PT"/>
        </w:rPr>
      </w:pPr>
      <w:r>
        <w:rPr>
          <w:lang w:eastAsia="pt-PT"/>
        </w:rPr>
        <w:t xml:space="preserve">A página da Galeria é uma página simples onde apenas onde mostra algumas imagens para promover as </w:t>
      </w:r>
      <w:proofErr w:type="spellStart"/>
      <w:r>
        <w:rPr>
          <w:lang w:eastAsia="pt-PT"/>
        </w:rPr>
        <w:t>jóias</w:t>
      </w:r>
      <w:proofErr w:type="spellEnd"/>
      <w:r>
        <w:rPr>
          <w:lang w:eastAsia="pt-PT"/>
        </w:rPr>
        <w:t xml:space="preserve">. </w:t>
      </w:r>
    </w:p>
    <w:p w14:paraId="05788804" w14:textId="77777777" w:rsidR="00A06D82" w:rsidRDefault="00A06D82" w:rsidP="00A06D82">
      <w:pPr>
        <w:keepNext/>
      </w:pPr>
      <w:r>
        <w:rPr>
          <w:noProof/>
        </w:rPr>
        <w:drawing>
          <wp:inline distT="0" distB="0" distL="0" distR="0" wp14:anchorId="2D189E0B" wp14:editId="2C242743">
            <wp:extent cx="5400040" cy="1574165"/>
            <wp:effectExtent l="0" t="0" r="0" b="6985"/>
            <wp:docPr id="7" name="Picture 7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1A0B" w14:textId="286F9B23" w:rsidR="008327BE" w:rsidRPr="002E40C1" w:rsidRDefault="00A06D82" w:rsidP="00A06D82">
      <w:pPr>
        <w:pStyle w:val="Caption"/>
      </w:pPr>
      <w:bookmarkStart w:id="22" w:name="_Toc93585037"/>
      <w:r>
        <w:t xml:space="preserve">Figura </w:t>
      </w:r>
      <w:fldSimple w:instr=" SEQ Figura \* ARABIC ">
        <w:r w:rsidR="006947AB">
          <w:rPr>
            <w:noProof/>
          </w:rPr>
          <w:t>7</w:t>
        </w:r>
      </w:fldSimple>
      <w:r>
        <w:t xml:space="preserve"> - Galeria</w:t>
      </w:r>
      <w:bookmarkEnd w:id="22"/>
    </w:p>
    <w:p w14:paraId="612EBBCF" w14:textId="77777777" w:rsidR="008327BE" w:rsidRDefault="008327BE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72B899C3" w14:textId="77777777" w:rsidR="008327BE" w:rsidRDefault="008327BE" w:rsidP="008327BE">
      <w:pPr>
        <w:pStyle w:val="Heading1"/>
      </w:pPr>
      <w:bookmarkStart w:id="23" w:name="_Toc93585055"/>
      <w:r>
        <w:lastRenderedPageBreak/>
        <w:t>2.5</w:t>
      </w:r>
      <w:r>
        <w:tab/>
        <w:t>Produtos</w:t>
      </w:r>
      <w:bookmarkEnd w:id="23"/>
    </w:p>
    <w:p w14:paraId="6EEBC669" w14:textId="77777777" w:rsidR="00B90634" w:rsidRDefault="008327BE" w:rsidP="008327BE">
      <w:r>
        <w:t>Na página dos Produtos, embora não esteja relacionada com a base de dados, demonstra os diversos produtos e o seu preço.</w:t>
      </w:r>
    </w:p>
    <w:p w14:paraId="34F79CFD" w14:textId="77777777" w:rsidR="00A06D82" w:rsidRDefault="00B90634" w:rsidP="00A06D82">
      <w:pPr>
        <w:keepNext/>
      </w:pPr>
      <w:r>
        <w:rPr>
          <w:noProof/>
        </w:rPr>
        <w:drawing>
          <wp:inline distT="0" distB="0" distL="0" distR="0" wp14:anchorId="1986F1F8" wp14:editId="16A6278D">
            <wp:extent cx="5400040" cy="308419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0496" w14:textId="55794CD6" w:rsidR="00B90634" w:rsidRDefault="00A06D82" w:rsidP="00A06D82">
      <w:pPr>
        <w:pStyle w:val="Caption"/>
      </w:pPr>
      <w:bookmarkStart w:id="24" w:name="_Toc93585038"/>
      <w:r>
        <w:t xml:space="preserve">Figura </w:t>
      </w:r>
      <w:fldSimple w:instr=" SEQ Figura \* ARABIC ">
        <w:r w:rsidR="006947AB">
          <w:rPr>
            <w:noProof/>
          </w:rPr>
          <w:t>8</w:t>
        </w:r>
      </w:fldSimple>
      <w:r>
        <w:t xml:space="preserve"> - Produtos</w:t>
      </w:r>
      <w:bookmarkEnd w:id="24"/>
    </w:p>
    <w:p w14:paraId="1E2B14D1" w14:textId="77777777" w:rsidR="00B90634" w:rsidRDefault="00B90634" w:rsidP="008327BE">
      <w:r>
        <w:t xml:space="preserve">Ao selecionar o produto, é aberto uma janela “Modal” onde podemos ver um </w:t>
      </w:r>
      <w:proofErr w:type="spellStart"/>
      <w:r>
        <w:t>carousel</w:t>
      </w:r>
      <w:proofErr w:type="spellEnd"/>
      <w:r>
        <w:t xml:space="preserve"> para ver mais fotos da peça em questão.</w:t>
      </w:r>
    </w:p>
    <w:p w14:paraId="6038E399" w14:textId="77777777" w:rsidR="00A06D82" w:rsidRDefault="00B90634" w:rsidP="00A06D82">
      <w:pPr>
        <w:keepNext/>
      </w:pPr>
      <w:r>
        <w:rPr>
          <w:noProof/>
        </w:rPr>
        <w:drawing>
          <wp:inline distT="0" distB="0" distL="0" distR="0" wp14:anchorId="0799D0BD" wp14:editId="4559D572">
            <wp:extent cx="5400040" cy="27279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EB8E" w14:textId="0E462E0C" w:rsidR="00B90634" w:rsidRDefault="00A06D82" w:rsidP="00A06D82">
      <w:pPr>
        <w:pStyle w:val="Caption"/>
      </w:pPr>
      <w:bookmarkStart w:id="25" w:name="_Toc93585039"/>
      <w:r>
        <w:t xml:space="preserve">Figura </w:t>
      </w:r>
      <w:fldSimple w:instr=" SEQ Figura \* ARABIC ">
        <w:r w:rsidR="006947AB">
          <w:rPr>
            <w:noProof/>
          </w:rPr>
          <w:t>9</w:t>
        </w:r>
      </w:fldSimple>
      <w:r>
        <w:t xml:space="preserve"> - Modal</w:t>
      </w:r>
      <w:bookmarkEnd w:id="25"/>
    </w:p>
    <w:p w14:paraId="3472E1C7" w14:textId="77777777" w:rsidR="00B90634" w:rsidRDefault="00B90634" w:rsidP="008327BE"/>
    <w:p w14:paraId="7B56B05B" w14:textId="77777777" w:rsidR="00B90634" w:rsidRDefault="00B90634" w:rsidP="008327BE">
      <w:r>
        <w:t>Ao clicar-mos em abrir, redireciona-nos para a página do produto, onde são mostrados mais detalhes da peça.</w:t>
      </w:r>
    </w:p>
    <w:p w14:paraId="1349B8B4" w14:textId="77777777" w:rsidR="00A06D82" w:rsidRDefault="00B90634" w:rsidP="00A06D82">
      <w:pPr>
        <w:keepNext/>
      </w:pPr>
      <w:r>
        <w:rPr>
          <w:noProof/>
        </w:rPr>
        <w:drawing>
          <wp:inline distT="0" distB="0" distL="0" distR="0" wp14:anchorId="15E88BAB" wp14:editId="144B174D">
            <wp:extent cx="5400040" cy="27368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61A" w14:textId="38ED97B7" w:rsidR="00A06D82" w:rsidRDefault="00A06D82" w:rsidP="00A06D82">
      <w:pPr>
        <w:pStyle w:val="Caption"/>
      </w:pPr>
      <w:bookmarkStart w:id="26" w:name="_Toc93585040"/>
      <w:r>
        <w:t xml:space="preserve">Figura </w:t>
      </w:r>
      <w:fldSimple w:instr=" SEQ Figura \* ARABIC ">
        <w:r w:rsidR="006947AB">
          <w:rPr>
            <w:noProof/>
          </w:rPr>
          <w:t>10</w:t>
        </w:r>
      </w:fldSimple>
      <w:r>
        <w:t xml:space="preserve"> - Detalhe produto</w:t>
      </w:r>
      <w:bookmarkEnd w:id="26"/>
    </w:p>
    <w:p w14:paraId="32869F5C" w14:textId="1687BF79" w:rsidR="00A06D82" w:rsidRDefault="00A06D82" w:rsidP="00A06D82">
      <w:pPr>
        <w:pStyle w:val="Heading1"/>
      </w:pPr>
      <w:bookmarkStart w:id="27" w:name="_Toc93585056"/>
      <w:r>
        <w:t>2.6 Login/Registo</w:t>
      </w:r>
      <w:bookmarkEnd w:id="27"/>
    </w:p>
    <w:p w14:paraId="70C93FB3" w14:textId="7E58F0A1" w:rsidR="00A06D82" w:rsidRDefault="00A06D82" w:rsidP="00A06D82">
      <w:r>
        <w:t>Na página de login/registo permite ao utilizador fazer login, caso já tenha os dados inseridos na BD ou então fazer o registo</w:t>
      </w:r>
      <w:r w:rsidR="006947AB">
        <w:t>.</w:t>
      </w:r>
    </w:p>
    <w:p w14:paraId="7C544378" w14:textId="77777777" w:rsidR="006947AB" w:rsidRDefault="006947AB" w:rsidP="006947AB">
      <w:pPr>
        <w:keepNext/>
      </w:pPr>
      <w:r>
        <w:rPr>
          <w:noProof/>
        </w:rPr>
        <w:drawing>
          <wp:inline distT="0" distB="0" distL="0" distR="0" wp14:anchorId="16595F22" wp14:editId="43A1126E">
            <wp:extent cx="5400040" cy="1344295"/>
            <wp:effectExtent l="0" t="0" r="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3AF6" w14:textId="2D664763" w:rsidR="006947AB" w:rsidRDefault="006947AB" w:rsidP="006947AB">
      <w:pPr>
        <w:pStyle w:val="Caption"/>
      </w:pPr>
      <w:bookmarkStart w:id="28" w:name="_Toc93585041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Página login</w:t>
      </w:r>
      <w:bookmarkEnd w:id="28"/>
    </w:p>
    <w:p w14:paraId="47CD78DB" w14:textId="30A245DF" w:rsidR="006947AB" w:rsidRDefault="006947AB">
      <w:pPr>
        <w:spacing w:after="160" w:line="259" w:lineRule="auto"/>
        <w:jc w:val="left"/>
        <w:rPr>
          <w:lang w:eastAsia="pt-PT"/>
        </w:rPr>
      </w:pPr>
      <w:r>
        <w:rPr>
          <w:lang w:eastAsia="pt-PT"/>
        </w:rPr>
        <w:br w:type="page"/>
      </w:r>
    </w:p>
    <w:p w14:paraId="5C5F4D75" w14:textId="0D176188" w:rsidR="006947AB" w:rsidRDefault="006947AB" w:rsidP="006947AB">
      <w:pPr>
        <w:rPr>
          <w:lang w:eastAsia="pt-PT"/>
        </w:rPr>
      </w:pPr>
      <w:r>
        <w:rPr>
          <w:lang w:eastAsia="pt-PT"/>
        </w:rPr>
        <w:lastRenderedPageBreak/>
        <w:t>Pressionando o botão “Novo Registo” é apresentada a seguinte página que permite a inserção de um novo utilizador.</w:t>
      </w:r>
    </w:p>
    <w:p w14:paraId="5AADA8FF" w14:textId="0D80FEA8" w:rsidR="006947AB" w:rsidRPr="006947AB" w:rsidRDefault="006947AB" w:rsidP="006947AB">
      <w:pPr>
        <w:rPr>
          <w:lang w:eastAsia="pt-PT"/>
        </w:rPr>
      </w:pPr>
      <w:r>
        <w:rPr>
          <w:noProof/>
        </w:rPr>
        <w:drawing>
          <wp:inline distT="0" distB="0" distL="0" distR="0" wp14:anchorId="28B621F0" wp14:editId="6A846142">
            <wp:extent cx="5400040" cy="20574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B7AA" w14:textId="2E194844" w:rsidR="006947AB" w:rsidRDefault="006947AB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4471C77" w14:textId="161AA063" w:rsidR="008327BE" w:rsidRDefault="00D2061E" w:rsidP="00D2061E">
      <w:pPr>
        <w:pStyle w:val="Heading1"/>
      </w:pPr>
      <w:bookmarkStart w:id="29" w:name="_Toc93585057"/>
      <w:r>
        <w:lastRenderedPageBreak/>
        <w:t>2.</w:t>
      </w:r>
      <w:r w:rsidR="00A06D82">
        <w:t>7</w:t>
      </w:r>
      <w:r>
        <w:tab/>
      </w:r>
      <w:proofErr w:type="spellStart"/>
      <w:r w:rsidR="008327BE">
        <w:t>Admin</w:t>
      </w:r>
      <w:bookmarkEnd w:id="29"/>
      <w:proofErr w:type="spellEnd"/>
    </w:p>
    <w:p w14:paraId="171BF3E0" w14:textId="77777777" w:rsidR="008327BE" w:rsidRDefault="008327BE" w:rsidP="008327BE">
      <w:r>
        <w:t xml:space="preserve">No menu </w:t>
      </w:r>
      <w:proofErr w:type="spellStart"/>
      <w:r>
        <w:t>admin</w:t>
      </w:r>
      <w:proofErr w:type="spellEnd"/>
      <w:r>
        <w:t xml:space="preserve"> podemos encontrar uma </w:t>
      </w:r>
      <w:proofErr w:type="spellStart"/>
      <w:r>
        <w:t>navbar</w:t>
      </w:r>
      <w:proofErr w:type="spellEnd"/>
      <w:r>
        <w:t xml:space="preserve"> diferente da página inicial, esta permite inserir/listar/editar/remover utilizadores e produtos, assim como listar os contactos submetidos na página de “Contactos”</w:t>
      </w:r>
    </w:p>
    <w:p w14:paraId="26678868" w14:textId="77777777" w:rsidR="008327BE" w:rsidRDefault="008327BE" w:rsidP="008327BE">
      <w:pPr>
        <w:keepNext/>
      </w:pPr>
      <w:r>
        <w:rPr>
          <w:noProof/>
        </w:rPr>
        <w:drawing>
          <wp:inline distT="0" distB="0" distL="0" distR="0" wp14:anchorId="27422C8A" wp14:editId="30B384DF">
            <wp:extent cx="5400040" cy="191770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C1D0" w14:textId="1CF20B61" w:rsidR="008327BE" w:rsidRPr="002E40C1" w:rsidRDefault="008327BE" w:rsidP="008327BE">
      <w:pPr>
        <w:pStyle w:val="Caption"/>
      </w:pPr>
      <w:bookmarkStart w:id="30" w:name="_Toc93585042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12</w:t>
      </w:r>
      <w:r w:rsidR="009A2C04">
        <w:rPr>
          <w:noProof/>
        </w:rPr>
        <w:fldChar w:fldCharType="end"/>
      </w:r>
      <w:r>
        <w:t xml:space="preserve"> -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Admin</w:t>
      </w:r>
      <w:bookmarkEnd w:id="30"/>
      <w:proofErr w:type="spellEnd"/>
    </w:p>
    <w:p w14:paraId="38604611" w14:textId="77777777" w:rsidR="008327BE" w:rsidRDefault="008327BE" w:rsidP="008327BE">
      <w:pPr>
        <w:rPr>
          <w:lang w:eastAsia="pt-PT"/>
        </w:rPr>
      </w:pPr>
    </w:p>
    <w:p w14:paraId="606CDD9B" w14:textId="77777777" w:rsidR="008327BE" w:rsidRPr="002E40C1" w:rsidRDefault="008327BE" w:rsidP="008327BE">
      <w:pPr>
        <w:rPr>
          <w:lang w:eastAsia="pt-PT"/>
        </w:rPr>
      </w:pPr>
      <w:r>
        <w:rPr>
          <w:lang w:eastAsia="pt-PT"/>
        </w:rPr>
        <w:t>Na opção “Inserir Utilizador” é nos apresentado um formulário com os campos (Nome, Login, Email e Password), este permite a inserção de utilizadores na base de dados.</w:t>
      </w:r>
    </w:p>
    <w:p w14:paraId="4B7E5E92" w14:textId="77777777" w:rsidR="008327BE" w:rsidRDefault="008327BE" w:rsidP="008327BE">
      <w:pPr>
        <w:keepNext/>
        <w:spacing w:after="160" w:line="259" w:lineRule="auto"/>
        <w:jc w:val="left"/>
      </w:pPr>
      <w:r>
        <w:rPr>
          <w:noProof/>
        </w:rPr>
        <w:drawing>
          <wp:inline distT="0" distB="0" distL="0" distR="0" wp14:anchorId="71FD3793" wp14:editId="3681D6C6">
            <wp:extent cx="5400040" cy="3413760"/>
            <wp:effectExtent l="0" t="0" r="0" b="0"/>
            <wp:docPr id="14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EA05" w14:textId="01AE0B90" w:rsidR="008327BE" w:rsidRDefault="008327BE" w:rsidP="008327BE">
      <w:pPr>
        <w:pStyle w:val="Caption"/>
        <w:jc w:val="left"/>
        <w:rPr>
          <w:rFonts w:cs="Arial"/>
        </w:rPr>
      </w:pPr>
      <w:bookmarkStart w:id="31" w:name="_Toc93585043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13</w:t>
      </w:r>
      <w:r w:rsidR="009A2C04">
        <w:rPr>
          <w:noProof/>
        </w:rPr>
        <w:fldChar w:fldCharType="end"/>
      </w:r>
      <w:r>
        <w:t xml:space="preserve"> - </w:t>
      </w:r>
      <w:r w:rsidRPr="00C47CFC">
        <w:t>Formulário “Inserir Utilizador”</w:t>
      </w:r>
      <w:bookmarkEnd w:id="31"/>
    </w:p>
    <w:p w14:paraId="536499A2" w14:textId="77777777" w:rsidR="008327BE" w:rsidRDefault="008327BE" w:rsidP="008327BE">
      <w:pPr>
        <w:spacing w:after="160" w:line="259" w:lineRule="auto"/>
        <w:jc w:val="left"/>
        <w:rPr>
          <w:lang w:eastAsia="pt-PT"/>
        </w:rPr>
      </w:pPr>
      <w:r>
        <w:rPr>
          <w:lang w:eastAsia="pt-PT"/>
        </w:rPr>
        <w:br w:type="page"/>
      </w:r>
    </w:p>
    <w:p w14:paraId="5566B132" w14:textId="77777777" w:rsidR="008327BE" w:rsidRDefault="008327BE" w:rsidP="008327BE">
      <w:pPr>
        <w:rPr>
          <w:lang w:eastAsia="pt-PT"/>
        </w:rPr>
      </w:pPr>
      <w:r>
        <w:rPr>
          <w:lang w:eastAsia="pt-PT"/>
        </w:rPr>
        <w:lastRenderedPageBreak/>
        <w:t>A seguinte opção, “Listar/Alterar/Eliminar Utilizadores”, apresenta uma tabela com os dados inseridos na Base de Dados, tendo do lado direito dois botões interativos que permitem a edição ou eliminação dos campos listados.</w:t>
      </w:r>
    </w:p>
    <w:p w14:paraId="5FA8A0BB" w14:textId="77777777" w:rsidR="008327BE" w:rsidRDefault="008327BE" w:rsidP="008327BE">
      <w:pPr>
        <w:keepNext/>
      </w:pPr>
      <w:r>
        <w:rPr>
          <w:noProof/>
        </w:rPr>
        <w:drawing>
          <wp:inline distT="0" distB="0" distL="0" distR="0" wp14:anchorId="229819F9" wp14:editId="40293448">
            <wp:extent cx="5400040" cy="673735"/>
            <wp:effectExtent l="0" t="0" r="0" b="0"/>
            <wp:docPr id="15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068" w14:textId="43663DAA" w:rsidR="008327BE" w:rsidRDefault="008327BE" w:rsidP="008327BE">
      <w:pPr>
        <w:pStyle w:val="Caption"/>
      </w:pPr>
      <w:bookmarkStart w:id="32" w:name="_Toc93585044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14</w:t>
      </w:r>
      <w:r w:rsidR="009A2C04">
        <w:rPr>
          <w:noProof/>
        </w:rPr>
        <w:fldChar w:fldCharType="end"/>
      </w:r>
      <w:r>
        <w:t xml:space="preserve"> - </w:t>
      </w:r>
      <w:r w:rsidRPr="00EE68BC">
        <w:t>Listagem para edição/eliminação de dados</w:t>
      </w:r>
      <w:bookmarkEnd w:id="32"/>
    </w:p>
    <w:p w14:paraId="062143E5" w14:textId="77777777" w:rsidR="008327BE" w:rsidRDefault="008327BE" w:rsidP="008327BE">
      <w:pPr>
        <w:rPr>
          <w:lang w:eastAsia="pt-PT"/>
        </w:rPr>
      </w:pPr>
    </w:p>
    <w:p w14:paraId="45366110" w14:textId="77777777" w:rsidR="008327BE" w:rsidRDefault="008327BE" w:rsidP="008327BE">
      <w:pPr>
        <w:rPr>
          <w:lang w:eastAsia="pt-PT"/>
        </w:rPr>
      </w:pPr>
      <w:r>
        <w:rPr>
          <w:lang w:eastAsia="pt-PT"/>
        </w:rPr>
        <w:t xml:space="preserve">Por fim podemos listar os contactos já enviados para a base de dados. </w:t>
      </w:r>
    </w:p>
    <w:p w14:paraId="5236777B" w14:textId="77777777" w:rsidR="008327BE" w:rsidRDefault="008327BE" w:rsidP="008327BE">
      <w:pPr>
        <w:keepNext/>
      </w:pPr>
      <w:r>
        <w:rPr>
          <w:noProof/>
        </w:rPr>
        <w:drawing>
          <wp:inline distT="0" distB="0" distL="0" distR="0" wp14:anchorId="07C78B4C" wp14:editId="0D378D9F">
            <wp:extent cx="5400040" cy="646430"/>
            <wp:effectExtent l="0" t="0" r="0" b="127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8D44" w14:textId="77D7D484" w:rsidR="008327BE" w:rsidRDefault="008327BE" w:rsidP="008327BE">
      <w:pPr>
        <w:pStyle w:val="Caption"/>
      </w:pPr>
      <w:bookmarkStart w:id="33" w:name="_Toc93585045"/>
      <w:r>
        <w:t xml:space="preserve">Figura </w:t>
      </w:r>
      <w:r w:rsidR="009A2C04">
        <w:fldChar w:fldCharType="begin"/>
      </w:r>
      <w:r w:rsidR="009A2C04">
        <w:instrText xml:space="preserve"> SEQ Figura \* ARABIC </w:instrText>
      </w:r>
      <w:r w:rsidR="009A2C04">
        <w:fldChar w:fldCharType="separate"/>
      </w:r>
      <w:r w:rsidR="006947AB">
        <w:rPr>
          <w:noProof/>
        </w:rPr>
        <w:t>15</w:t>
      </w:r>
      <w:r w:rsidR="009A2C04">
        <w:rPr>
          <w:noProof/>
        </w:rPr>
        <w:fldChar w:fldCharType="end"/>
      </w:r>
      <w:r>
        <w:t xml:space="preserve"> </w:t>
      </w:r>
      <w:r w:rsidRPr="0049643B">
        <w:t>– Listagem dos contactos</w:t>
      </w:r>
      <w:bookmarkEnd w:id="33"/>
    </w:p>
    <w:p w14:paraId="158552F5" w14:textId="5391C640" w:rsidR="00141F46" w:rsidRDefault="00141F46">
      <w:pPr>
        <w:spacing w:after="160" w:line="259" w:lineRule="auto"/>
        <w:jc w:val="left"/>
      </w:pPr>
      <w:r>
        <w:br w:type="page"/>
      </w:r>
    </w:p>
    <w:p w14:paraId="1A6F79B1" w14:textId="77777777" w:rsidR="00B90634" w:rsidRDefault="00B90634" w:rsidP="00B90634"/>
    <w:p w14:paraId="193BEB18" w14:textId="41E34AFF" w:rsidR="00B90634" w:rsidRDefault="00B90634" w:rsidP="00B90634">
      <w:r>
        <w:t xml:space="preserve">Na opção Inserir Produtos, conseguimos então inserir </w:t>
      </w:r>
      <w:proofErr w:type="spellStart"/>
      <w:r>
        <w:t>produtosa</w:t>
      </w:r>
      <w:proofErr w:type="spellEnd"/>
      <w:r>
        <w:t xml:space="preserve"> partir de um formulário com dois campos, onde o id é automaticamente incrementado.</w:t>
      </w:r>
    </w:p>
    <w:p w14:paraId="47C0E97C" w14:textId="61F2BA0E" w:rsidR="00B90634" w:rsidRDefault="00141F46" w:rsidP="00B90634">
      <w:r>
        <w:rPr>
          <w:noProof/>
        </w:rPr>
        <w:drawing>
          <wp:inline distT="0" distB="0" distL="0" distR="0" wp14:anchorId="16A8EA92" wp14:editId="62FB68DC">
            <wp:extent cx="5400040" cy="16116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081F" w14:textId="77777777" w:rsidR="00141F46" w:rsidRDefault="00141F46" w:rsidP="00B90634">
      <w:r>
        <w:t>Ao inserir, redireciona o utilizador para a lista, onde são apresentados todos os produtos da base de dados</w:t>
      </w:r>
    </w:p>
    <w:p w14:paraId="37D887C6" w14:textId="2E708D74" w:rsidR="00141F46" w:rsidRDefault="00141F46" w:rsidP="00B90634">
      <w:r>
        <w:rPr>
          <w:noProof/>
        </w:rPr>
        <w:drawing>
          <wp:inline distT="0" distB="0" distL="0" distR="0" wp14:anchorId="2EEF5A4E" wp14:editId="71D00DA3">
            <wp:extent cx="5400040" cy="2256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E0243E1" w14:textId="1FC9A32A" w:rsidR="00D12ABD" w:rsidRDefault="00D12ABD" w:rsidP="00D2061E">
      <w:pPr>
        <w:pStyle w:val="Heading1"/>
      </w:pPr>
      <w:r>
        <w:br w:type="page"/>
      </w:r>
    </w:p>
    <w:p w14:paraId="77F2E966" w14:textId="444A97A6" w:rsidR="00D12ABD" w:rsidRPr="000870C1" w:rsidRDefault="00D12ABD" w:rsidP="00D80F62">
      <w:pPr>
        <w:pStyle w:val="Heading1"/>
        <w:keepLines w:val="0"/>
        <w:numPr>
          <w:ilvl w:val="0"/>
          <w:numId w:val="12"/>
        </w:numPr>
        <w:spacing w:after="480"/>
      </w:pPr>
      <w:bookmarkStart w:id="34" w:name="_Toc188336000"/>
      <w:bookmarkStart w:id="35" w:name="_Toc378009142"/>
      <w:bookmarkStart w:id="36" w:name="_Toc93585058"/>
      <w:r w:rsidRPr="000870C1">
        <w:lastRenderedPageBreak/>
        <w:t>Conclusões</w:t>
      </w:r>
      <w:bookmarkEnd w:id="34"/>
      <w:bookmarkEnd w:id="35"/>
      <w:bookmarkEnd w:id="36"/>
    </w:p>
    <w:p w14:paraId="633E0DC6" w14:textId="2E927784" w:rsidR="00421779" w:rsidRDefault="00FB25B5" w:rsidP="00D12ABD">
      <w:pPr>
        <w:rPr>
          <w:rFonts w:cs="Arial"/>
        </w:rPr>
      </w:pPr>
      <w:r>
        <w:rPr>
          <w:rFonts w:cs="Arial"/>
        </w:rPr>
        <w:t>Ao realizarmos este trabalho</w:t>
      </w:r>
      <w:r w:rsidR="00421779">
        <w:rPr>
          <w:rFonts w:cs="Arial"/>
        </w:rPr>
        <w:t>, consideramos que para al</w:t>
      </w:r>
      <w:r w:rsidR="00D2061E">
        <w:rPr>
          <w:rFonts w:cs="Arial"/>
        </w:rPr>
        <w:t>é</w:t>
      </w:r>
      <w:r w:rsidR="00421779">
        <w:rPr>
          <w:rFonts w:cs="Arial"/>
        </w:rPr>
        <w:t>m de serem linguagens que podem ser proveitosas para o nosso trabalho profissional, foi também estimulante dado que é algo que nos interessa bastante.</w:t>
      </w:r>
    </w:p>
    <w:p w14:paraId="2193A404" w14:textId="287A8659" w:rsidR="00421779" w:rsidRDefault="00421779" w:rsidP="00D12ABD">
      <w:pPr>
        <w:rPr>
          <w:rFonts w:cs="Arial"/>
        </w:rPr>
      </w:pPr>
      <w:r>
        <w:rPr>
          <w:rFonts w:cs="Arial"/>
        </w:rPr>
        <w:t>Sendo um website inicial consideramos que há alguns pontos onde o poderemos evoluir para o próximo passo. Procuramos fazê-lo, caso tenhamos essa oportunidade, numa próxima cadeira.</w:t>
      </w:r>
    </w:p>
    <w:p w14:paraId="7F80D57A" w14:textId="1BD5BAF6" w:rsidR="00421779" w:rsidRDefault="00421779" w:rsidP="00D12ABD">
      <w:pPr>
        <w:rPr>
          <w:rFonts w:cs="Arial"/>
        </w:rPr>
      </w:pPr>
      <w:r>
        <w:rPr>
          <w:rFonts w:cs="Arial"/>
        </w:rPr>
        <w:t>Foram encontradas algumas dificuldades durante o desenvolvimento do mesmo, sempre resolvidas com maior ou menor dificuldade</w:t>
      </w:r>
      <w:r w:rsidR="008266B9">
        <w:rPr>
          <w:rFonts w:cs="Arial"/>
        </w:rPr>
        <w:t>, e estamos contentes com o resultado final.</w:t>
      </w:r>
    </w:p>
    <w:p w14:paraId="00B4F9F4" w14:textId="77777777" w:rsidR="00D12ABD" w:rsidRDefault="00D12ABD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39E5B898" w14:textId="77777777" w:rsidR="00D12ABD" w:rsidRPr="000870C1" w:rsidRDefault="00D12ABD" w:rsidP="00D80F62">
      <w:pPr>
        <w:pStyle w:val="Heading1"/>
        <w:keepLines w:val="0"/>
        <w:numPr>
          <w:ilvl w:val="0"/>
          <w:numId w:val="12"/>
        </w:numPr>
        <w:spacing w:after="480"/>
      </w:pPr>
      <w:bookmarkStart w:id="37" w:name="_Toc188336001"/>
      <w:bookmarkStart w:id="38" w:name="_Toc378009143"/>
      <w:bookmarkStart w:id="39" w:name="_Toc93585059"/>
      <w:r w:rsidRPr="000870C1">
        <w:lastRenderedPageBreak/>
        <w:t>Referências e Bibliografia</w:t>
      </w:r>
      <w:bookmarkEnd w:id="37"/>
      <w:bookmarkEnd w:id="38"/>
      <w:bookmarkEnd w:id="39"/>
    </w:p>
    <w:p w14:paraId="4E67126C" w14:textId="1C2BF5EF" w:rsidR="00D80F62" w:rsidRPr="00D80F62" w:rsidRDefault="00D80F62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- </w:t>
      </w:r>
      <w:r w:rsidRPr="00D80F62">
        <w:rPr>
          <w:rFonts w:cs="Arial"/>
        </w:rPr>
        <w:t>Documentos fornecidos pelo prof. F</w:t>
      </w:r>
      <w:r>
        <w:rPr>
          <w:rFonts w:cs="Arial"/>
        </w:rPr>
        <w:t>irmino</w:t>
      </w:r>
    </w:p>
    <w:p w14:paraId="71BC45F4" w14:textId="0F7D8C93" w:rsidR="00D80F62" w:rsidRPr="00D80F62" w:rsidRDefault="00D80F62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- </w:t>
      </w:r>
      <w:r w:rsidRPr="00D80F62">
        <w:rPr>
          <w:rFonts w:cs="Arial"/>
        </w:rPr>
        <w:t xml:space="preserve">https://getbootstrap.com/ </w:t>
      </w:r>
    </w:p>
    <w:p w14:paraId="51EACE04" w14:textId="6E56B063" w:rsidR="00D80F62" w:rsidRPr="00D80F62" w:rsidRDefault="00D80F62">
      <w:pPr>
        <w:spacing w:after="160" w:line="259" w:lineRule="auto"/>
        <w:jc w:val="left"/>
        <w:rPr>
          <w:rFonts w:cs="Arial"/>
        </w:rPr>
      </w:pPr>
      <w:r w:rsidRPr="00D80F62">
        <w:rPr>
          <w:rFonts w:cs="Arial"/>
        </w:rPr>
        <w:t xml:space="preserve">- https://www.w3schools.com/ </w:t>
      </w:r>
    </w:p>
    <w:p w14:paraId="2B4FE7D0" w14:textId="7F517772" w:rsidR="00D12ABD" w:rsidRDefault="00D80F62" w:rsidP="00D80F62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- </w:t>
      </w:r>
      <w:hyperlink r:id="rId35" w:history="1">
        <w:r w:rsidR="00D2061E" w:rsidRPr="007E4771">
          <w:rPr>
            <w:rStyle w:val="Hyperlink"/>
            <w:rFonts w:asciiTheme="minorHAnsi" w:hAnsiTheme="minorHAnsi" w:cs="Arial"/>
            <w:sz w:val="24"/>
          </w:rPr>
          <w:t>https://www.filiusduos.pt/</w:t>
        </w:r>
      </w:hyperlink>
    </w:p>
    <w:p w14:paraId="17676A69" w14:textId="09119AF1" w:rsidR="00D2061E" w:rsidRPr="00D12ABD" w:rsidRDefault="00D2061E" w:rsidP="00D80F62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t>- https://www.glamira.pt/</w:t>
      </w:r>
    </w:p>
    <w:p w14:paraId="337CE1CB" w14:textId="77777777" w:rsidR="00EE0C8C" w:rsidRPr="00D12ABD" w:rsidRDefault="00EE0C8C" w:rsidP="00EE0C8C">
      <w:pPr>
        <w:rPr>
          <w:rFonts w:cs="Arial"/>
        </w:rPr>
      </w:pPr>
    </w:p>
    <w:sectPr w:rsidR="00EE0C8C" w:rsidRPr="00D12ABD" w:rsidSect="00CF2CE4">
      <w:headerReference w:type="default" r:id="rId36"/>
      <w:headerReference w:type="first" r:id="rId37"/>
      <w:footerReference w:type="first" r:id="rId38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E5B5D" w14:textId="77777777" w:rsidR="009A2C04" w:rsidRDefault="009A2C04" w:rsidP="00061C2A">
      <w:pPr>
        <w:spacing w:after="0" w:line="240" w:lineRule="auto"/>
      </w:pPr>
      <w:r>
        <w:separator/>
      </w:r>
    </w:p>
  </w:endnote>
  <w:endnote w:type="continuationSeparator" w:id="0">
    <w:p w14:paraId="2EC4C646" w14:textId="77777777" w:rsidR="009A2C04" w:rsidRDefault="009A2C04" w:rsidP="0006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1E274" w14:textId="77777777" w:rsidR="00061C2A" w:rsidRDefault="00061C2A" w:rsidP="00061C2A">
    <w:pPr>
      <w:pStyle w:val="Footer"/>
      <w:tabs>
        <w:tab w:val="clear" w:pos="8504"/>
      </w:tabs>
      <w:jc w:val="center"/>
    </w:pPr>
  </w:p>
  <w:p w14:paraId="4CB952E8" w14:textId="77777777" w:rsidR="00061C2A" w:rsidRDefault="00061C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1686E" w14:textId="5B9151A2" w:rsidR="00061C2A" w:rsidRPr="0000491A" w:rsidRDefault="000F1180" w:rsidP="00061C2A">
    <w:pPr>
      <w:spacing w:line="240" w:lineRule="auto"/>
      <w:jc w:val="center"/>
      <w:rPr>
        <w:rFonts w:cs="Arial"/>
        <w:smallCaps/>
        <w:noProof/>
        <w:color w:val="333333"/>
        <w:sz w:val="22"/>
      </w:rPr>
    </w:pPr>
    <w:r>
      <w:rPr>
        <w:rFonts w:cs="Arial"/>
        <w:smallCaps/>
        <w:noProof/>
        <w:color w:val="333333"/>
        <w:sz w:val="22"/>
      </w:rPr>
      <w:t>Programação Web - Cliente</w:t>
    </w:r>
  </w:p>
  <w:p w14:paraId="3BA02931" w14:textId="77777777" w:rsidR="00061C2A" w:rsidRPr="0000491A" w:rsidRDefault="0000491A" w:rsidP="00061C2A">
    <w:pPr>
      <w:spacing w:after="0" w:line="240" w:lineRule="auto"/>
      <w:jc w:val="center"/>
      <w:rPr>
        <w:rFonts w:cs="Arial"/>
        <w:smallCaps/>
        <w:color w:val="333333"/>
        <w:sz w:val="22"/>
      </w:rPr>
    </w:pPr>
    <w:r>
      <w:rPr>
        <w:rFonts w:cs="Arial"/>
        <w:smallCaps/>
        <w:color w:val="333333"/>
        <w:sz w:val="22"/>
      </w:rPr>
      <w:t xml:space="preserve">Vila Nova de </w:t>
    </w:r>
    <w:r w:rsidR="00061C2A" w:rsidRPr="0000491A">
      <w:rPr>
        <w:rFonts w:cs="Arial"/>
        <w:smallCaps/>
        <w:color w:val="333333"/>
        <w:sz w:val="22"/>
      </w:rPr>
      <w:t>Gaia</w:t>
    </w:r>
  </w:p>
  <w:p w14:paraId="0A58FF7E" w14:textId="495A8279" w:rsidR="00061C2A" w:rsidRPr="0000491A" w:rsidRDefault="000F1180" w:rsidP="00061C2A">
    <w:pPr>
      <w:spacing w:line="240" w:lineRule="auto"/>
      <w:jc w:val="center"/>
      <w:rPr>
        <w:rFonts w:cs="Arial"/>
        <w:smallCaps/>
        <w:color w:val="333333"/>
        <w:sz w:val="22"/>
      </w:rPr>
    </w:pPr>
    <w:r>
      <w:rPr>
        <w:rFonts w:cs="Arial"/>
        <w:smallCaps/>
        <w:color w:val="333333"/>
        <w:sz w:val="22"/>
      </w:rPr>
      <w:t>17/01</w:t>
    </w:r>
  </w:p>
  <w:p w14:paraId="134E2B37" w14:textId="77777777" w:rsidR="00061C2A" w:rsidRDefault="00C55BAF" w:rsidP="00061C2A">
    <w:pPr>
      <w:pStyle w:val="Footer"/>
      <w:tabs>
        <w:tab w:val="clear" w:pos="8504"/>
      </w:tabs>
      <w:jc w:val="center"/>
    </w:pPr>
    <w:r>
      <w:rPr>
        <w:noProof/>
        <w:lang w:eastAsia="pt-PT"/>
      </w:rPr>
      <w:drawing>
        <wp:anchor distT="0" distB="0" distL="114300" distR="114300" simplePos="0" relativeHeight="251662336" behindDoc="1" locked="0" layoutInCell="1" allowOverlap="1" wp14:anchorId="4A15C88E" wp14:editId="40BBB917">
          <wp:simplePos x="0" y="0"/>
          <wp:positionH relativeFrom="margin">
            <wp:align>center</wp:align>
          </wp:positionH>
          <wp:positionV relativeFrom="paragraph">
            <wp:posOffset>40640</wp:posOffset>
          </wp:positionV>
          <wp:extent cx="902335" cy="908685"/>
          <wp:effectExtent l="0" t="0" r="0" b="5715"/>
          <wp:wrapTight wrapText="bothSides">
            <wp:wrapPolygon edited="0">
              <wp:start x="5016" y="0"/>
              <wp:lineTo x="456" y="906"/>
              <wp:lineTo x="456" y="6340"/>
              <wp:lineTo x="5928" y="8151"/>
              <wp:lineTo x="4104" y="9962"/>
              <wp:lineTo x="5016" y="11774"/>
              <wp:lineTo x="8208" y="15396"/>
              <wp:lineTo x="8664" y="21283"/>
              <wp:lineTo x="12312" y="21283"/>
              <wp:lineTo x="12312" y="15396"/>
              <wp:lineTo x="15961" y="13585"/>
              <wp:lineTo x="18241" y="10415"/>
              <wp:lineTo x="16873" y="8151"/>
              <wp:lineTo x="20521" y="7245"/>
              <wp:lineTo x="20521" y="2717"/>
              <wp:lineTo x="16873" y="0"/>
              <wp:lineTo x="5016" y="0"/>
            </wp:wrapPolygon>
          </wp:wrapTight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335" cy="908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491A">
      <w:rPr>
        <w:noProof/>
        <w:lang w:eastAsia="pt-P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CB88876" wp14:editId="4E58004A">
              <wp:simplePos x="0" y="0"/>
              <wp:positionH relativeFrom="column">
                <wp:posOffset>-51435</wp:posOffset>
              </wp:positionH>
              <wp:positionV relativeFrom="paragraph">
                <wp:posOffset>728980</wp:posOffset>
              </wp:positionV>
              <wp:extent cx="1343025" cy="314325"/>
              <wp:effectExtent l="0" t="0" r="9525" b="952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314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10069A" w14:textId="77777777" w:rsidR="0000491A" w:rsidRDefault="0000491A">
                          <w:r>
                            <w:t>SAA-IMP-048.01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B88876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4.05pt;margin-top:57.4pt;width:105.7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" stroked="f">
              <v:textbox>
                <w:txbxContent>
                  <w:p w14:paraId="2110069A" w14:textId="77777777" w:rsidR="0000491A" w:rsidRDefault="0000491A">
                    <w:r>
                      <w:t>SAA-IMP-048.01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F98BF" w14:textId="77777777" w:rsidR="00061C2A" w:rsidRPr="00CF2CE4" w:rsidRDefault="00CF2CE4" w:rsidP="00CF2CE4">
    <w:pPr>
      <w:pStyle w:val="Footer"/>
      <w:jc w:val="right"/>
      <w:rPr>
        <w:rFonts w:ascii="Times New Roman" w:hAnsi="Times New Roman" w:cs="Times New Roman"/>
        <w:sz w:val="20"/>
      </w:rPr>
    </w:pPr>
    <w:r w:rsidRPr="00EE0C8C">
      <w:rPr>
        <w:rStyle w:val="PageNumber"/>
        <w:rFonts w:ascii="Times New Roman" w:hAnsi="Times New Roman" w:cs="Times New Roman"/>
        <w:sz w:val="20"/>
      </w:rPr>
      <w:fldChar w:fldCharType="begin"/>
    </w:r>
    <w:r w:rsidRPr="00EE0C8C">
      <w:rPr>
        <w:rStyle w:val="PageNumber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PageNumber"/>
        <w:rFonts w:ascii="Times New Roman" w:hAnsi="Times New Roman" w:cs="Times New Roman"/>
        <w:sz w:val="20"/>
      </w:rPr>
      <w:fldChar w:fldCharType="separate"/>
    </w:r>
    <w:r w:rsidR="00B41EDF">
      <w:rPr>
        <w:rStyle w:val="PageNumber"/>
        <w:rFonts w:ascii="Times New Roman" w:hAnsi="Times New Roman" w:cs="Times New Roman"/>
        <w:noProof/>
        <w:sz w:val="20"/>
      </w:rPr>
      <w:t>9</w:t>
    </w:r>
    <w:r w:rsidRPr="00EE0C8C">
      <w:rPr>
        <w:rStyle w:val="PageNumber"/>
        <w:rFonts w:ascii="Times New Roman" w:hAnsi="Times New Roman" w:cs="Times New Roman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D7794" w14:textId="77777777" w:rsidR="00061C2A" w:rsidRDefault="00061C2A" w:rsidP="00061C2A">
    <w:pPr>
      <w:pStyle w:val="Footer"/>
      <w:tabs>
        <w:tab w:val="clear" w:pos="8504"/>
      </w:tabs>
      <w:jc w:val="center"/>
    </w:pPr>
  </w:p>
  <w:p w14:paraId="32B1362B" w14:textId="77777777" w:rsidR="00061C2A" w:rsidRDefault="00061C2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2DFBD" w14:textId="77777777" w:rsidR="00EE0C8C" w:rsidRPr="00EE0C8C" w:rsidRDefault="00EE0C8C" w:rsidP="00EE0C8C">
    <w:pPr>
      <w:pStyle w:val="Footer"/>
      <w:jc w:val="right"/>
      <w:rPr>
        <w:rFonts w:ascii="Times New Roman" w:hAnsi="Times New Roman" w:cs="Times New Roman"/>
        <w:sz w:val="20"/>
      </w:rPr>
    </w:pPr>
    <w:r w:rsidRPr="00EE0C8C">
      <w:rPr>
        <w:rStyle w:val="PageNumber"/>
        <w:rFonts w:ascii="Times New Roman" w:hAnsi="Times New Roman" w:cs="Times New Roman"/>
        <w:sz w:val="20"/>
      </w:rPr>
      <w:fldChar w:fldCharType="begin"/>
    </w:r>
    <w:r w:rsidRPr="00EE0C8C">
      <w:rPr>
        <w:rStyle w:val="PageNumber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PageNumber"/>
        <w:rFonts w:ascii="Times New Roman" w:hAnsi="Times New Roman" w:cs="Times New Roman"/>
        <w:sz w:val="20"/>
      </w:rPr>
      <w:fldChar w:fldCharType="separate"/>
    </w:r>
    <w:r w:rsidR="00CF2CE4">
      <w:rPr>
        <w:rStyle w:val="PageNumber"/>
        <w:rFonts w:ascii="Times New Roman" w:hAnsi="Times New Roman" w:cs="Times New Roman"/>
        <w:noProof/>
        <w:sz w:val="20"/>
      </w:rPr>
      <w:t>VII</w:t>
    </w:r>
    <w:r w:rsidRPr="00EE0C8C">
      <w:rPr>
        <w:rStyle w:val="PageNumber"/>
        <w:rFonts w:ascii="Times New Roman" w:hAnsi="Times New Roman" w:cs="Times New Roman"/>
        <w:sz w:val="20"/>
      </w:rPr>
      <w:fldChar w:fldCharType="end"/>
    </w:r>
  </w:p>
  <w:p w14:paraId="2A5E57E3" w14:textId="77777777" w:rsidR="00EE0C8C" w:rsidRDefault="00EE0C8C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359B8" w14:textId="77777777" w:rsidR="0052284A" w:rsidRPr="00EE0C8C" w:rsidRDefault="0052284A" w:rsidP="00EE0C8C">
    <w:pPr>
      <w:pStyle w:val="Footer"/>
      <w:jc w:val="right"/>
      <w:rPr>
        <w:rFonts w:ascii="Times New Roman" w:hAnsi="Times New Roman" w:cs="Times New Roman"/>
        <w:sz w:val="20"/>
      </w:rPr>
    </w:pPr>
    <w:r w:rsidRPr="00EE0C8C">
      <w:rPr>
        <w:rStyle w:val="PageNumber"/>
        <w:rFonts w:ascii="Times New Roman" w:hAnsi="Times New Roman" w:cs="Times New Roman"/>
        <w:sz w:val="20"/>
      </w:rPr>
      <w:fldChar w:fldCharType="begin"/>
    </w:r>
    <w:r w:rsidRPr="00EE0C8C">
      <w:rPr>
        <w:rStyle w:val="PageNumber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PageNumber"/>
        <w:rFonts w:ascii="Times New Roman" w:hAnsi="Times New Roman" w:cs="Times New Roman"/>
        <w:sz w:val="20"/>
      </w:rPr>
      <w:fldChar w:fldCharType="separate"/>
    </w:r>
    <w:r w:rsidR="00CF2CE4">
      <w:rPr>
        <w:rStyle w:val="PageNumber"/>
        <w:rFonts w:ascii="Times New Roman" w:hAnsi="Times New Roman" w:cs="Times New Roman"/>
        <w:noProof/>
        <w:sz w:val="20"/>
      </w:rPr>
      <w:t>12</w:t>
    </w:r>
    <w:r w:rsidRPr="00EE0C8C">
      <w:rPr>
        <w:rStyle w:val="PageNumber"/>
        <w:rFonts w:ascii="Times New Roman" w:hAnsi="Times New Roman" w:cs="Times New Roman"/>
        <w:sz w:val="20"/>
      </w:rPr>
      <w:fldChar w:fldCharType="end"/>
    </w:r>
  </w:p>
  <w:p w14:paraId="7205E3EC" w14:textId="77777777" w:rsidR="0052284A" w:rsidRDefault="005228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09C66" w14:textId="77777777" w:rsidR="009A2C04" w:rsidRDefault="009A2C04" w:rsidP="00061C2A">
      <w:pPr>
        <w:spacing w:after="0" w:line="240" w:lineRule="auto"/>
      </w:pPr>
      <w:r>
        <w:separator/>
      </w:r>
    </w:p>
  </w:footnote>
  <w:footnote w:type="continuationSeparator" w:id="0">
    <w:p w14:paraId="4F247446" w14:textId="77777777" w:rsidR="009A2C04" w:rsidRDefault="009A2C04" w:rsidP="00061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9FE27" w14:textId="77777777" w:rsidR="00CF2CE4" w:rsidRDefault="00CF2C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A9DB9" w14:textId="77777777" w:rsidR="00CF2CE4" w:rsidRDefault="00CF2C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C64FD" w14:textId="77777777" w:rsidR="00EE0C8C" w:rsidRDefault="00EE0C8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6C26D" w14:textId="0306D02A" w:rsidR="00292E61" w:rsidRPr="00292E61" w:rsidRDefault="00292E61">
    <w:pPr>
      <w:pStyle w:val="Header"/>
      <w:rPr>
        <w:rFonts w:cs="Arial"/>
        <w:lang w:val="en-US"/>
      </w:rPr>
    </w:pPr>
    <w:proofErr w:type="spellStart"/>
    <w:r>
      <w:rPr>
        <w:rFonts w:cs="Arial"/>
        <w:lang w:val="en-US"/>
      </w:rPr>
      <w:t>Relatório</w:t>
    </w:r>
    <w:proofErr w:type="spellEnd"/>
    <w:r>
      <w:rPr>
        <w:rFonts w:cs="Arial"/>
        <w:lang w:val="en-US"/>
      </w:rPr>
      <w:t xml:space="preserve"> website </w:t>
    </w:r>
    <w:proofErr w:type="spellStart"/>
    <w:r>
      <w:rPr>
        <w:rFonts w:cs="Arial"/>
        <w:lang w:val="en-US"/>
      </w:rPr>
      <w:t>FSJoalharia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862FD" w14:textId="77777777" w:rsidR="0052284A" w:rsidRPr="00483D20" w:rsidRDefault="0052284A" w:rsidP="0052284A">
    <w:pPr>
      <w:pStyle w:val="Header"/>
      <w:jc w:val="right"/>
      <w:rPr>
        <w:rFonts w:cs="Arial"/>
      </w:rPr>
    </w:pPr>
    <w:r w:rsidRPr="000870C1">
      <w:rPr>
        <w:rFonts w:cs="Arial"/>
      </w:rPr>
      <w:t>T</w:t>
    </w:r>
    <w:r>
      <w:rPr>
        <w:rFonts w:cs="Arial"/>
      </w:rPr>
      <w:t>ítulo do projeto</w:t>
    </w:r>
  </w:p>
  <w:p w14:paraId="6D6A2FD1" w14:textId="77777777" w:rsidR="0052284A" w:rsidRDefault="005228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A288E"/>
    <w:multiLevelType w:val="multilevel"/>
    <w:tmpl w:val="15D4E0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3559A7"/>
    <w:multiLevelType w:val="hybridMultilevel"/>
    <w:tmpl w:val="F3C46A72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B1F2348"/>
    <w:multiLevelType w:val="hybridMultilevel"/>
    <w:tmpl w:val="5FE2B8B8"/>
    <w:lvl w:ilvl="0" w:tplc="509494A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9784F"/>
    <w:multiLevelType w:val="hybridMultilevel"/>
    <w:tmpl w:val="662E8E44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1172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1687E5E"/>
    <w:multiLevelType w:val="hybridMultilevel"/>
    <w:tmpl w:val="A3707B66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7703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4EF23FF"/>
    <w:multiLevelType w:val="multilevel"/>
    <w:tmpl w:val="538EE1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94F051D"/>
    <w:multiLevelType w:val="multilevel"/>
    <w:tmpl w:val="A696466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7C1202D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2"/>
  </w:num>
  <w:num w:numId="9">
    <w:abstractNumId w:val="2"/>
  </w:num>
  <w:num w:numId="10">
    <w:abstractNumId w:val="2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EDF"/>
    <w:rsid w:val="0000491A"/>
    <w:rsid w:val="000467EC"/>
    <w:rsid w:val="00061C2A"/>
    <w:rsid w:val="00074F8E"/>
    <w:rsid w:val="000D72AC"/>
    <w:rsid w:val="000E7085"/>
    <w:rsid w:val="000F1180"/>
    <w:rsid w:val="000F37DB"/>
    <w:rsid w:val="000F5D4B"/>
    <w:rsid w:val="00107A1B"/>
    <w:rsid w:val="00141F46"/>
    <w:rsid w:val="001621CF"/>
    <w:rsid w:val="0018213A"/>
    <w:rsid w:val="001A4AF1"/>
    <w:rsid w:val="00202B22"/>
    <w:rsid w:val="00292E61"/>
    <w:rsid w:val="002E40C1"/>
    <w:rsid w:val="002F4C4D"/>
    <w:rsid w:val="00305668"/>
    <w:rsid w:val="003437B6"/>
    <w:rsid w:val="00355B29"/>
    <w:rsid w:val="003E03C1"/>
    <w:rsid w:val="003E4BF3"/>
    <w:rsid w:val="00421779"/>
    <w:rsid w:val="0042431A"/>
    <w:rsid w:val="00495F20"/>
    <w:rsid w:val="0052284A"/>
    <w:rsid w:val="005B11DA"/>
    <w:rsid w:val="005D3D07"/>
    <w:rsid w:val="006947AB"/>
    <w:rsid w:val="00770128"/>
    <w:rsid w:val="00803218"/>
    <w:rsid w:val="008266B9"/>
    <w:rsid w:val="008327BE"/>
    <w:rsid w:val="0084161E"/>
    <w:rsid w:val="00853135"/>
    <w:rsid w:val="009245A9"/>
    <w:rsid w:val="009408CD"/>
    <w:rsid w:val="009A2C04"/>
    <w:rsid w:val="009A3B4C"/>
    <w:rsid w:val="009D6E04"/>
    <w:rsid w:val="00A06D82"/>
    <w:rsid w:val="00AE2086"/>
    <w:rsid w:val="00B35EDB"/>
    <w:rsid w:val="00B37A34"/>
    <w:rsid w:val="00B41EDF"/>
    <w:rsid w:val="00B71A27"/>
    <w:rsid w:val="00B90634"/>
    <w:rsid w:val="00C55BAF"/>
    <w:rsid w:val="00CD10BA"/>
    <w:rsid w:val="00CE0398"/>
    <w:rsid w:val="00CF2CE4"/>
    <w:rsid w:val="00D12ABD"/>
    <w:rsid w:val="00D2061E"/>
    <w:rsid w:val="00D405AC"/>
    <w:rsid w:val="00D80F62"/>
    <w:rsid w:val="00E67636"/>
    <w:rsid w:val="00EA5250"/>
    <w:rsid w:val="00EC27BA"/>
    <w:rsid w:val="00EC68F1"/>
    <w:rsid w:val="00EE0C8C"/>
    <w:rsid w:val="00EE2505"/>
    <w:rsid w:val="00F07862"/>
    <w:rsid w:val="00F35707"/>
    <w:rsid w:val="00F446B5"/>
    <w:rsid w:val="00F54551"/>
    <w:rsid w:val="00F625BF"/>
    <w:rsid w:val="00F776E3"/>
    <w:rsid w:val="00FB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4ACC59"/>
  <w15:docId w15:val="{E841D8E7-C6F7-4338-881B-A0AFD11B7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1A"/>
    <w:pPr>
      <w:spacing w:after="24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284A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128"/>
    <w:pPr>
      <w:keepNext/>
      <w:keepLines/>
      <w:numPr>
        <w:numId w:val="8"/>
      </w:numPr>
      <w:spacing w:before="48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C2A"/>
  </w:style>
  <w:style w:type="paragraph" w:styleId="Footer">
    <w:name w:val="footer"/>
    <w:basedOn w:val="Normal"/>
    <w:link w:val="FooterChar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C2A"/>
  </w:style>
  <w:style w:type="paragraph" w:customStyle="1" w:styleId="ResumoAgradecimentos">
    <w:name w:val="ResumoAgradecimentos"/>
    <w:basedOn w:val="Normal"/>
    <w:rsid w:val="00EE0C8C"/>
    <w:pPr>
      <w:spacing w:after="360"/>
      <w:outlineLvl w:val="0"/>
    </w:pPr>
    <w:rPr>
      <w:rFonts w:eastAsia="Times New Roman" w:cs="Times New Roman"/>
      <w:b/>
      <w:sz w:val="28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EE0C8C"/>
    <w:pPr>
      <w:ind w:left="720"/>
      <w:contextualSpacing/>
    </w:pPr>
  </w:style>
  <w:style w:type="character" w:styleId="PageNumber">
    <w:name w:val="page number"/>
    <w:basedOn w:val="DefaultParagraphFont"/>
    <w:rsid w:val="00EE0C8C"/>
  </w:style>
  <w:style w:type="character" w:customStyle="1" w:styleId="Heading1Char">
    <w:name w:val="Heading 1 Char"/>
    <w:basedOn w:val="DefaultParagraphFont"/>
    <w:link w:val="Heading1"/>
    <w:uiPriority w:val="9"/>
    <w:rsid w:val="0052284A"/>
    <w:rPr>
      <w:rFonts w:ascii="Arial" w:eastAsiaTheme="majorEastAsia" w:hAnsi="Arial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0C8C"/>
    <w:pPr>
      <w:spacing w:line="259" w:lineRule="auto"/>
      <w:jc w:val="left"/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D12ABD"/>
    <w:pPr>
      <w:tabs>
        <w:tab w:val="left" w:pos="440"/>
        <w:tab w:val="right" w:leader="dot" w:pos="8494"/>
      </w:tabs>
      <w:spacing w:after="100"/>
      <w:ind w:left="454" w:hanging="454"/>
    </w:pPr>
  </w:style>
  <w:style w:type="character" w:styleId="Hyperlink">
    <w:name w:val="Hyperlink"/>
    <w:basedOn w:val="DefaultParagraphFont"/>
    <w:uiPriority w:val="99"/>
    <w:unhideWhenUsed/>
    <w:rsid w:val="00EE0C8C"/>
    <w:rPr>
      <w:rFonts w:ascii="Arial" w:hAnsi="Arial"/>
      <w:color w:val="0563C1" w:themeColor="hyperlink"/>
      <w:sz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0128"/>
    <w:rPr>
      <w:rFonts w:ascii="Arial" w:eastAsiaTheme="majorEastAsia" w:hAnsi="Arial" w:cstheme="majorBidi"/>
      <w:b/>
      <w:sz w:val="28"/>
      <w:szCs w:val="26"/>
    </w:rPr>
  </w:style>
  <w:style w:type="paragraph" w:customStyle="1" w:styleId="EstiloLegendaArialItlico">
    <w:name w:val="Estilo Legenda + Arial Itálico"/>
    <w:basedOn w:val="Caption"/>
    <w:link w:val="EstiloLegendaArialItlicoCarcter"/>
    <w:rsid w:val="00CF2CE4"/>
    <w:rPr>
      <w:i w:val="0"/>
      <w:iCs/>
    </w:rPr>
  </w:style>
  <w:style w:type="paragraph" w:styleId="Caption">
    <w:name w:val="caption"/>
    <w:basedOn w:val="Normal"/>
    <w:next w:val="Normal"/>
    <w:link w:val="CaptionChar"/>
    <w:qFormat/>
    <w:rsid w:val="00CF2CE4"/>
    <w:pPr>
      <w:spacing w:before="120" w:after="0"/>
    </w:pPr>
    <w:rPr>
      <w:rFonts w:eastAsia="Times New Roman" w:cs="Times New Roman"/>
      <w:bCs/>
      <w:i/>
      <w:sz w:val="20"/>
      <w:szCs w:val="20"/>
      <w:lang w:eastAsia="pt-PT"/>
    </w:rPr>
  </w:style>
  <w:style w:type="character" w:customStyle="1" w:styleId="CaptionChar">
    <w:name w:val="Caption Char"/>
    <w:link w:val="Caption"/>
    <w:rsid w:val="00CF2CE4"/>
    <w:rPr>
      <w:rFonts w:ascii="Arial" w:eastAsia="Times New Roman" w:hAnsi="Arial" w:cs="Times New Roman"/>
      <w:bCs/>
      <w:i/>
      <w:sz w:val="20"/>
      <w:szCs w:val="20"/>
      <w:lang w:eastAsia="pt-PT"/>
    </w:rPr>
  </w:style>
  <w:style w:type="character" w:customStyle="1" w:styleId="EstiloLegendaArialItlicoCarcter">
    <w:name w:val="Estilo Legenda + Arial Itálico Carácter"/>
    <w:link w:val="EstiloLegendaArialItlico"/>
    <w:rsid w:val="00CF2CE4"/>
    <w:rPr>
      <w:rFonts w:ascii="Arial" w:eastAsia="Times New Roman" w:hAnsi="Arial" w:cs="Times New Roman"/>
      <w:bCs/>
      <w:iCs/>
      <w:sz w:val="20"/>
      <w:szCs w:val="20"/>
      <w:lang w:eastAsia="pt-PT"/>
    </w:rPr>
  </w:style>
  <w:style w:type="paragraph" w:styleId="TableofFigures">
    <w:name w:val="table of figures"/>
    <w:basedOn w:val="Normal"/>
    <w:next w:val="Normal"/>
    <w:uiPriority w:val="99"/>
    <w:unhideWhenUsed/>
    <w:rsid w:val="00AE2086"/>
    <w:pPr>
      <w:spacing w:after="0"/>
    </w:pPr>
  </w:style>
  <w:style w:type="paragraph" w:customStyle="1" w:styleId="Anexos">
    <w:name w:val="Anexos"/>
    <w:basedOn w:val="Heading1"/>
    <w:rsid w:val="00D12ABD"/>
    <w:pPr>
      <w:keepLines w:val="0"/>
      <w:spacing w:after="480"/>
    </w:pPr>
    <w:rPr>
      <w:rFonts w:eastAsia="Times New Roman" w:cs="Arial"/>
      <w:bCs/>
      <w:kern w:val="32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D12ABD"/>
    <w:pPr>
      <w:tabs>
        <w:tab w:val="left" w:pos="880"/>
        <w:tab w:val="right" w:leader="dot" w:pos="8494"/>
      </w:tabs>
      <w:spacing w:after="100"/>
      <w:ind w:left="4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A1B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D206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6253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0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58421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17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5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64270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filiusduos.pt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MP.ALUNOS\AppData\Local\Temp\Temp1_Kit%20Docente%202020-2021.zip\Kit%20Docente\Template-Trabalho%20Pr&#225;tic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A8C67-CD82-4B99-8333-2C393835D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Template-Trabalho Prático.dotx</Template>
  <TotalTime>375</TotalTime>
  <Pages>20</Pages>
  <Words>1431</Words>
  <Characters>7732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IPGT IPGT</dc:creator>
  <cp:lastModifiedBy>Fabio Silva</cp:lastModifiedBy>
  <cp:revision>17</cp:revision>
  <cp:lastPrinted>2014-01-29T17:13:00Z</cp:lastPrinted>
  <dcterms:created xsi:type="dcterms:W3CDTF">2020-10-26T18:43:00Z</dcterms:created>
  <dcterms:modified xsi:type="dcterms:W3CDTF">2022-01-20T15:33:00Z</dcterms:modified>
</cp:coreProperties>
</file>